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927A73" w:rsidP="00C6554A">
      <w:pPr>
        <w:pStyle w:val="Photo"/>
      </w:pPr>
      <w:bookmarkStart w:id="0" w:name="_Toc321147149"/>
      <w:bookmarkStart w:id="1" w:name="_Toc318188227"/>
      <w:bookmarkStart w:id="2" w:name="_Toc318188327"/>
      <w:bookmarkStart w:id="3" w:name="_Toc318189312"/>
      <w:bookmarkStart w:id="4" w:name="_Toc321147011"/>
      <w:r>
        <w:rPr>
          <w:noProof/>
          <w:lang w:val="en-GB" w:eastAsia="en-GB"/>
        </w:rPr>
        <w:drawing>
          <wp:inline distT="0" distB="0" distL="0" distR="0">
            <wp:extent cx="1962150" cy="3430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Sample.png"/>
                    <pic:cNvPicPr/>
                  </pic:nvPicPr>
                  <pic:blipFill>
                    <a:blip r:embed="rId8">
                      <a:extLst>
                        <a:ext uri="{28A0092B-C50C-407E-A947-70E740481C1C}">
                          <a14:useLocalDpi xmlns:a14="http://schemas.microsoft.com/office/drawing/2010/main" val="0"/>
                        </a:ext>
                      </a:extLst>
                    </a:blip>
                    <a:stretch>
                      <a:fillRect/>
                    </a:stretch>
                  </pic:blipFill>
                  <pic:spPr>
                    <a:xfrm>
                      <a:off x="0" y="0"/>
                      <a:ext cx="1980857" cy="3463037"/>
                    </a:xfrm>
                    <a:prstGeom prst="rect">
                      <a:avLst/>
                    </a:prstGeom>
                  </pic:spPr>
                </pic:pic>
              </a:graphicData>
            </a:graphic>
          </wp:inline>
        </w:drawing>
      </w:r>
    </w:p>
    <w:bookmarkEnd w:id="0"/>
    <w:bookmarkEnd w:id="1"/>
    <w:bookmarkEnd w:id="2"/>
    <w:bookmarkEnd w:id="3"/>
    <w:bookmarkEnd w:id="4"/>
    <w:p w:rsidR="00C6554A" w:rsidRPr="00EC7895" w:rsidRDefault="0021224C" w:rsidP="00C6554A">
      <w:pPr>
        <w:pStyle w:val="Title"/>
        <w:rPr>
          <w:color w:val="00B050"/>
        </w:rPr>
      </w:pPr>
      <w:r>
        <w:rPr>
          <w:color w:val="00B050"/>
        </w:rPr>
        <w:t>Paisley Invaders 2.5</w:t>
      </w:r>
    </w:p>
    <w:p w:rsidR="00C6554A" w:rsidRPr="00D5413C" w:rsidRDefault="0050366F" w:rsidP="00C6554A">
      <w:pPr>
        <w:pStyle w:val="Subtitle"/>
      </w:pPr>
      <w:r>
        <w:t>Games Design Document</w:t>
      </w:r>
    </w:p>
    <w:p w:rsidR="000A3A31" w:rsidRDefault="002A163A" w:rsidP="00C6554A">
      <w:pPr>
        <w:pStyle w:val="ContactInfo"/>
      </w:pPr>
      <w:r>
        <w:t xml:space="preserve">Group 2 - </w:t>
      </w:r>
      <w:proofErr w:type="spellStart"/>
      <w:r w:rsidR="000A3A31">
        <w:t>Gregor</w:t>
      </w:r>
      <w:proofErr w:type="spellEnd"/>
      <w:r w:rsidR="000A3A31">
        <w:t xml:space="preserve"> McFarlane</w:t>
      </w:r>
      <w:r w:rsidR="0050366F">
        <w:t>, Sam Stewart, Ryan John Ritchie</w:t>
      </w:r>
      <w:r w:rsidR="00C6554A">
        <w:t xml:space="preserve"> | </w:t>
      </w:r>
      <w:r w:rsidR="0050366F">
        <w:t>Computer Games Development</w:t>
      </w:r>
      <w:r w:rsidR="00C6554A">
        <w:t xml:space="preserve"> |</w:t>
      </w:r>
      <w:r w:rsidR="00C6554A" w:rsidRPr="00D5413C">
        <w:t xml:space="preserve"> </w:t>
      </w:r>
      <w:r w:rsidR="0050366F">
        <w:t>18/09/18</w:t>
      </w:r>
    </w:p>
    <w:p w:rsidR="00C6554A" w:rsidRDefault="00C6554A" w:rsidP="000A3A31">
      <w:pPr>
        <w:pStyle w:val="ContactInfo"/>
        <w:jc w:val="left"/>
      </w:pPr>
      <w:r>
        <w:br w:type="page"/>
      </w:r>
    </w:p>
    <w:bookmarkStart w:id="5" w:name="_Toc509305872" w:displacedByCustomXml="next"/>
    <w:sdt>
      <w:sdtPr>
        <w:rPr>
          <w:rFonts w:asciiTheme="minorHAnsi" w:eastAsiaTheme="minorHAnsi" w:hAnsiTheme="minorHAnsi" w:cstheme="minorBidi"/>
          <w:color w:val="595959" w:themeColor="text1" w:themeTint="A6"/>
          <w:sz w:val="22"/>
          <w:szCs w:val="22"/>
        </w:rPr>
        <w:id w:val="1038556110"/>
        <w:docPartObj>
          <w:docPartGallery w:val="Table of Contents"/>
          <w:docPartUnique/>
        </w:docPartObj>
      </w:sdtPr>
      <w:sdtEndPr>
        <w:rPr>
          <w:b/>
          <w:bCs/>
          <w:noProof/>
        </w:rPr>
      </w:sdtEndPr>
      <w:sdtContent>
        <w:p w:rsidR="00FC328A" w:rsidRPr="00EC7895" w:rsidRDefault="00FC328A">
          <w:pPr>
            <w:pStyle w:val="TOCHeading"/>
            <w:rPr>
              <w:color w:val="00B050"/>
            </w:rPr>
          </w:pPr>
          <w:r w:rsidRPr="00EC7895">
            <w:rPr>
              <w:color w:val="00B050"/>
            </w:rPr>
            <w:t>Contents</w:t>
          </w:r>
        </w:p>
        <w:p w:rsidR="001A02FD" w:rsidRDefault="00FC328A">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525635142" w:history="1">
            <w:r w:rsidR="001A02FD" w:rsidRPr="00DD0E38">
              <w:rPr>
                <w:rStyle w:val="Hyperlink"/>
                <w:noProof/>
              </w:rPr>
              <w:t>Game Design</w:t>
            </w:r>
            <w:r w:rsidR="001A02FD">
              <w:rPr>
                <w:noProof/>
                <w:webHidden/>
              </w:rPr>
              <w:tab/>
            </w:r>
            <w:r w:rsidR="001A02FD">
              <w:rPr>
                <w:noProof/>
                <w:webHidden/>
              </w:rPr>
              <w:fldChar w:fldCharType="begin"/>
            </w:r>
            <w:r w:rsidR="001A02FD">
              <w:rPr>
                <w:noProof/>
                <w:webHidden/>
              </w:rPr>
              <w:instrText xml:space="preserve"> PAGEREF _Toc525635142 \h </w:instrText>
            </w:r>
            <w:r w:rsidR="001A02FD">
              <w:rPr>
                <w:noProof/>
                <w:webHidden/>
              </w:rPr>
            </w:r>
            <w:r w:rsidR="001A02FD">
              <w:rPr>
                <w:noProof/>
                <w:webHidden/>
              </w:rPr>
              <w:fldChar w:fldCharType="separate"/>
            </w:r>
            <w:r w:rsidR="001A02FD">
              <w:rPr>
                <w:noProof/>
                <w:webHidden/>
              </w:rPr>
              <w:t>2</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43" w:history="1">
            <w:r w:rsidR="001A02FD" w:rsidRPr="00DD0E38">
              <w:rPr>
                <w:rStyle w:val="Hyperlink"/>
                <w:noProof/>
              </w:rPr>
              <w:t>Game Overview</w:t>
            </w:r>
            <w:r w:rsidR="001A02FD">
              <w:rPr>
                <w:noProof/>
                <w:webHidden/>
              </w:rPr>
              <w:tab/>
            </w:r>
            <w:r w:rsidR="001A02FD">
              <w:rPr>
                <w:noProof/>
                <w:webHidden/>
              </w:rPr>
              <w:fldChar w:fldCharType="begin"/>
            </w:r>
            <w:r w:rsidR="001A02FD">
              <w:rPr>
                <w:noProof/>
                <w:webHidden/>
              </w:rPr>
              <w:instrText xml:space="preserve"> PAGEREF _Toc525635143 \h </w:instrText>
            </w:r>
            <w:r w:rsidR="001A02FD">
              <w:rPr>
                <w:noProof/>
                <w:webHidden/>
              </w:rPr>
            </w:r>
            <w:r w:rsidR="001A02FD">
              <w:rPr>
                <w:noProof/>
                <w:webHidden/>
              </w:rPr>
              <w:fldChar w:fldCharType="separate"/>
            </w:r>
            <w:r w:rsidR="001A02FD">
              <w:rPr>
                <w:noProof/>
                <w:webHidden/>
              </w:rPr>
              <w:t>2</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44" w:history="1">
            <w:r w:rsidR="001A02FD" w:rsidRPr="00DD0E38">
              <w:rPr>
                <w:rStyle w:val="Hyperlink"/>
                <w:noProof/>
              </w:rPr>
              <w:t>Game Story</w:t>
            </w:r>
            <w:r w:rsidR="001A02FD">
              <w:rPr>
                <w:noProof/>
                <w:webHidden/>
              </w:rPr>
              <w:tab/>
            </w:r>
            <w:r w:rsidR="001A02FD">
              <w:rPr>
                <w:noProof/>
                <w:webHidden/>
              </w:rPr>
              <w:fldChar w:fldCharType="begin"/>
            </w:r>
            <w:r w:rsidR="001A02FD">
              <w:rPr>
                <w:noProof/>
                <w:webHidden/>
              </w:rPr>
              <w:instrText xml:space="preserve"> PAGEREF _Toc525635144 \h </w:instrText>
            </w:r>
            <w:r w:rsidR="001A02FD">
              <w:rPr>
                <w:noProof/>
                <w:webHidden/>
              </w:rPr>
            </w:r>
            <w:r w:rsidR="001A02FD">
              <w:rPr>
                <w:noProof/>
                <w:webHidden/>
              </w:rPr>
              <w:fldChar w:fldCharType="separate"/>
            </w:r>
            <w:r w:rsidR="001A02FD">
              <w:rPr>
                <w:noProof/>
                <w:webHidden/>
              </w:rPr>
              <w:t>2</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45" w:history="1">
            <w:r w:rsidR="001A02FD" w:rsidRPr="00DD0E38">
              <w:rPr>
                <w:rStyle w:val="Hyperlink"/>
                <w:noProof/>
              </w:rPr>
              <w:t>Unique Features</w:t>
            </w:r>
            <w:r w:rsidR="001A02FD">
              <w:rPr>
                <w:noProof/>
                <w:webHidden/>
              </w:rPr>
              <w:tab/>
            </w:r>
            <w:r w:rsidR="001A02FD">
              <w:rPr>
                <w:noProof/>
                <w:webHidden/>
              </w:rPr>
              <w:fldChar w:fldCharType="begin"/>
            </w:r>
            <w:r w:rsidR="001A02FD">
              <w:rPr>
                <w:noProof/>
                <w:webHidden/>
              </w:rPr>
              <w:instrText xml:space="preserve"> PAGEREF _Toc525635145 \h </w:instrText>
            </w:r>
            <w:r w:rsidR="001A02FD">
              <w:rPr>
                <w:noProof/>
                <w:webHidden/>
              </w:rPr>
            </w:r>
            <w:r w:rsidR="001A02FD">
              <w:rPr>
                <w:noProof/>
                <w:webHidden/>
              </w:rPr>
              <w:fldChar w:fldCharType="separate"/>
            </w:r>
            <w:r w:rsidR="001A02FD">
              <w:rPr>
                <w:noProof/>
                <w:webHidden/>
              </w:rPr>
              <w:t>2</w:t>
            </w:r>
            <w:r w:rsidR="001A02FD">
              <w:rPr>
                <w:noProof/>
                <w:webHidden/>
              </w:rPr>
              <w:fldChar w:fldCharType="end"/>
            </w:r>
          </w:hyperlink>
        </w:p>
        <w:p w:rsidR="001A02FD" w:rsidRDefault="00987176">
          <w:pPr>
            <w:pStyle w:val="TOC1"/>
            <w:tabs>
              <w:tab w:val="right" w:leader="dot" w:pos="8630"/>
            </w:tabs>
            <w:rPr>
              <w:rFonts w:eastAsiaTheme="minorEastAsia"/>
              <w:noProof/>
              <w:color w:val="auto"/>
              <w:lang w:val="en-GB" w:eastAsia="en-GB"/>
            </w:rPr>
          </w:pPr>
          <w:hyperlink w:anchor="_Toc525635146" w:history="1">
            <w:r w:rsidR="001A02FD" w:rsidRPr="00DD0E38">
              <w:rPr>
                <w:rStyle w:val="Hyperlink"/>
                <w:noProof/>
              </w:rPr>
              <w:t>Pitch document – Game concept</w:t>
            </w:r>
            <w:r w:rsidR="001A02FD">
              <w:rPr>
                <w:noProof/>
                <w:webHidden/>
              </w:rPr>
              <w:tab/>
            </w:r>
            <w:r w:rsidR="001A02FD">
              <w:rPr>
                <w:noProof/>
                <w:webHidden/>
              </w:rPr>
              <w:fldChar w:fldCharType="begin"/>
            </w:r>
            <w:r w:rsidR="001A02FD">
              <w:rPr>
                <w:noProof/>
                <w:webHidden/>
              </w:rPr>
              <w:instrText xml:space="preserve"> PAGEREF _Toc525635146 \h </w:instrText>
            </w:r>
            <w:r w:rsidR="001A02FD">
              <w:rPr>
                <w:noProof/>
                <w:webHidden/>
              </w:rPr>
            </w:r>
            <w:r w:rsidR="001A02FD">
              <w:rPr>
                <w:noProof/>
                <w:webHidden/>
              </w:rPr>
              <w:fldChar w:fldCharType="separate"/>
            </w:r>
            <w:r w:rsidR="001A02FD">
              <w:rPr>
                <w:noProof/>
                <w:webHidden/>
              </w:rPr>
              <w:t>3</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47" w:history="1">
            <w:r w:rsidR="001A02FD" w:rsidRPr="00DD0E38">
              <w:rPr>
                <w:rStyle w:val="Hyperlink"/>
                <w:noProof/>
              </w:rPr>
              <w:t>Introduction</w:t>
            </w:r>
            <w:r w:rsidR="001A02FD">
              <w:rPr>
                <w:noProof/>
                <w:webHidden/>
              </w:rPr>
              <w:tab/>
            </w:r>
            <w:r w:rsidR="001A02FD">
              <w:rPr>
                <w:noProof/>
                <w:webHidden/>
              </w:rPr>
              <w:fldChar w:fldCharType="begin"/>
            </w:r>
            <w:r w:rsidR="001A02FD">
              <w:rPr>
                <w:noProof/>
                <w:webHidden/>
              </w:rPr>
              <w:instrText xml:space="preserve"> PAGEREF _Toc525635147 \h </w:instrText>
            </w:r>
            <w:r w:rsidR="001A02FD">
              <w:rPr>
                <w:noProof/>
                <w:webHidden/>
              </w:rPr>
            </w:r>
            <w:r w:rsidR="001A02FD">
              <w:rPr>
                <w:noProof/>
                <w:webHidden/>
              </w:rPr>
              <w:fldChar w:fldCharType="separate"/>
            </w:r>
            <w:r w:rsidR="001A02FD">
              <w:rPr>
                <w:noProof/>
                <w:webHidden/>
              </w:rPr>
              <w:t>3</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48" w:history="1">
            <w:r w:rsidR="001A02FD" w:rsidRPr="00DD0E38">
              <w:rPr>
                <w:rStyle w:val="Hyperlink"/>
                <w:noProof/>
              </w:rPr>
              <w:t>Storyline</w:t>
            </w:r>
            <w:r w:rsidR="001A02FD">
              <w:rPr>
                <w:noProof/>
                <w:webHidden/>
              </w:rPr>
              <w:tab/>
            </w:r>
            <w:r w:rsidR="001A02FD">
              <w:rPr>
                <w:noProof/>
                <w:webHidden/>
              </w:rPr>
              <w:fldChar w:fldCharType="begin"/>
            </w:r>
            <w:r w:rsidR="001A02FD">
              <w:rPr>
                <w:noProof/>
                <w:webHidden/>
              </w:rPr>
              <w:instrText xml:space="preserve"> PAGEREF _Toc525635148 \h </w:instrText>
            </w:r>
            <w:r w:rsidR="001A02FD">
              <w:rPr>
                <w:noProof/>
                <w:webHidden/>
              </w:rPr>
            </w:r>
            <w:r w:rsidR="001A02FD">
              <w:rPr>
                <w:noProof/>
                <w:webHidden/>
              </w:rPr>
              <w:fldChar w:fldCharType="separate"/>
            </w:r>
            <w:r w:rsidR="001A02FD">
              <w:rPr>
                <w:noProof/>
                <w:webHidden/>
              </w:rPr>
              <w:t>3</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49" w:history="1">
            <w:r w:rsidR="001A02FD" w:rsidRPr="00DD0E38">
              <w:rPr>
                <w:rStyle w:val="Hyperlink"/>
                <w:noProof/>
              </w:rPr>
              <w:t>Platform</w:t>
            </w:r>
            <w:r w:rsidR="001A02FD">
              <w:rPr>
                <w:noProof/>
                <w:webHidden/>
              </w:rPr>
              <w:tab/>
            </w:r>
            <w:r w:rsidR="001A02FD">
              <w:rPr>
                <w:noProof/>
                <w:webHidden/>
              </w:rPr>
              <w:fldChar w:fldCharType="begin"/>
            </w:r>
            <w:r w:rsidR="001A02FD">
              <w:rPr>
                <w:noProof/>
                <w:webHidden/>
              </w:rPr>
              <w:instrText xml:space="preserve"> PAGEREF _Toc525635149 \h </w:instrText>
            </w:r>
            <w:r w:rsidR="001A02FD">
              <w:rPr>
                <w:noProof/>
                <w:webHidden/>
              </w:rPr>
            </w:r>
            <w:r w:rsidR="001A02FD">
              <w:rPr>
                <w:noProof/>
                <w:webHidden/>
              </w:rPr>
              <w:fldChar w:fldCharType="separate"/>
            </w:r>
            <w:r w:rsidR="001A02FD">
              <w:rPr>
                <w:noProof/>
                <w:webHidden/>
              </w:rPr>
              <w:t>3</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50" w:history="1">
            <w:r w:rsidR="001A02FD" w:rsidRPr="00DD0E38">
              <w:rPr>
                <w:rStyle w:val="Hyperlink"/>
                <w:noProof/>
              </w:rPr>
              <w:t>Genre</w:t>
            </w:r>
            <w:r w:rsidR="001A02FD">
              <w:rPr>
                <w:noProof/>
                <w:webHidden/>
              </w:rPr>
              <w:tab/>
            </w:r>
            <w:r w:rsidR="001A02FD">
              <w:rPr>
                <w:noProof/>
                <w:webHidden/>
              </w:rPr>
              <w:fldChar w:fldCharType="begin"/>
            </w:r>
            <w:r w:rsidR="001A02FD">
              <w:rPr>
                <w:noProof/>
                <w:webHidden/>
              </w:rPr>
              <w:instrText xml:space="preserve"> PAGEREF _Toc525635150 \h </w:instrText>
            </w:r>
            <w:r w:rsidR="001A02FD">
              <w:rPr>
                <w:noProof/>
                <w:webHidden/>
              </w:rPr>
            </w:r>
            <w:r w:rsidR="001A02FD">
              <w:rPr>
                <w:noProof/>
                <w:webHidden/>
              </w:rPr>
              <w:fldChar w:fldCharType="separate"/>
            </w:r>
            <w:r w:rsidR="001A02FD">
              <w:rPr>
                <w:noProof/>
                <w:webHidden/>
              </w:rPr>
              <w:t>3</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51" w:history="1">
            <w:r w:rsidR="001A02FD" w:rsidRPr="00DD0E38">
              <w:rPr>
                <w:rStyle w:val="Hyperlink"/>
                <w:noProof/>
              </w:rPr>
              <w:t>Target audience</w:t>
            </w:r>
            <w:r w:rsidR="001A02FD">
              <w:rPr>
                <w:noProof/>
                <w:webHidden/>
              </w:rPr>
              <w:tab/>
            </w:r>
            <w:r w:rsidR="001A02FD">
              <w:rPr>
                <w:noProof/>
                <w:webHidden/>
              </w:rPr>
              <w:fldChar w:fldCharType="begin"/>
            </w:r>
            <w:r w:rsidR="001A02FD">
              <w:rPr>
                <w:noProof/>
                <w:webHidden/>
              </w:rPr>
              <w:instrText xml:space="preserve"> PAGEREF _Toc525635151 \h </w:instrText>
            </w:r>
            <w:r w:rsidR="001A02FD">
              <w:rPr>
                <w:noProof/>
                <w:webHidden/>
              </w:rPr>
            </w:r>
            <w:r w:rsidR="001A02FD">
              <w:rPr>
                <w:noProof/>
                <w:webHidden/>
              </w:rPr>
              <w:fldChar w:fldCharType="separate"/>
            </w:r>
            <w:r w:rsidR="001A02FD">
              <w:rPr>
                <w:noProof/>
                <w:webHidden/>
              </w:rPr>
              <w:t>4</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52" w:history="1">
            <w:r w:rsidR="001A02FD" w:rsidRPr="00DD0E38">
              <w:rPr>
                <w:rStyle w:val="Hyperlink"/>
                <w:noProof/>
              </w:rPr>
              <w:t>Unique selling points</w:t>
            </w:r>
            <w:r w:rsidR="001A02FD">
              <w:rPr>
                <w:noProof/>
                <w:webHidden/>
              </w:rPr>
              <w:tab/>
            </w:r>
            <w:r w:rsidR="001A02FD">
              <w:rPr>
                <w:noProof/>
                <w:webHidden/>
              </w:rPr>
              <w:fldChar w:fldCharType="begin"/>
            </w:r>
            <w:r w:rsidR="001A02FD">
              <w:rPr>
                <w:noProof/>
                <w:webHidden/>
              </w:rPr>
              <w:instrText xml:space="preserve"> PAGEREF _Toc525635152 \h </w:instrText>
            </w:r>
            <w:r w:rsidR="001A02FD">
              <w:rPr>
                <w:noProof/>
                <w:webHidden/>
              </w:rPr>
            </w:r>
            <w:r w:rsidR="001A02FD">
              <w:rPr>
                <w:noProof/>
                <w:webHidden/>
              </w:rPr>
              <w:fldChar w:fldCharType="separate"/>
            </w:r>
            <w:r w:rsidR="001A02FD">
              <w:rPr>
                <w:noProof/>
                <w:webHidden/>
              </w:rPr>
              <w:t>4</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53" w:history="1">
            <w:r w:rsidR="001A02FD" w:rsidRPr="00DD0E38">
              <w:rPr>
                <w:rStyle w:val="Hyperlink"/>
                <w:noProof/>
              </w:rPr>
              <w:t>Mood board</w:t>
            </w:r>
            <w:r w:rsidR="001A02FD">
              <w:rPr>
                <w:noProof/>
                <w:webHidden/>
              </w:rPr>
              <w:tab/>
            </w:r>
            <w:r w:rsidR="001A02FD">
              <w:rPr>
                <w:noProof/>
                <w:webHidden/>
              </w:rPr>
              <w:fldChar w:fldCharType="begin"/>
            </w:r>
            <w:r w:rsidR="001A02FD">
              <w:rPr>
                <w:noProof/>
                <w:webHidden/>
              </w:rPr>
              <w:instrText xml:space="preserve"> PAGEREF _Toc525635153 \h </w:instrText>
            </w:r>
            <w:r w:rsidR="001A02FD">
              <w:rPr>
                <w:noProof/>
                <w:webHidden/>
              </w:rPr>
            </w:r>
            <w:r w:rsidR="001A02FD">
              <w:rPr>
                <w:noProof/>
                <w:webHidden/>
              </w:rPr>
              <w:fldChar w:fldCharType="separate"/>
            </w:r>
            <w:r w:rsidR="001A02FD">
              <w:rPr>
                <w:noProof/>
                <w:webHidden/>
              </w:rPr>
              <w:t>5</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54" w:history="1">
            <w:r w:rsidR="001A02FD" w:rsidRPr="00DD0E38">
              <w:rPr>
                <w:rStyle w:val="Hyperlink"/>
                <w:noProof/>
              </w:rPr>
              <w:t>Character brief</w:t>
            </w:r>
            <w:r w:rsidR="001A02FD">
              <w:rPr>
                <w:noProof/>
                <w:webHidden/>
              </w:rPr>
              <w:tab/>
            </w:r>
            <w:r w:rsidR="001A02FD">
              <w:rPr>
                <w:noProof/>
                <w:webHidden/>
              </w:rPr>
              <w:fldChar w:fldCharType="begin"/>
            </w:r>
            <w:r w:rsidR="001A02FD">
              <w:rPr>
                <w:noProof/>
                <w:webHidden/>
              </w:rPr>
              <w:instrText xml:space="preserve"> PAGEREF _Toc525635154 \h </w:instrText>
            </w:r>
            <w:r w:rsidR="001A02FD">
              <w:rPr>
                <w:noProof/>
                <w:webHidden/>
              </w:rPr>
            </w:r>
            <w:r w:rsidR="001A02FD">
              <w:rPr>
                <w:noProof/>
                <w:webHidden/>
              </w:rPr>
              <w:fldChar w:fldCharType="separate"/>
            </w:r>
            <w:r w:rsidR="001A02FD">
              <w:rPr>
                <w:noProof/>
                <w:webHidden/>
              </w:rPr>
              <w:t>6</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55" w:history="1">
            <w:r w:rsidR="001A02FD" w:rsidRPr="00DD0E38">
              <w:rPr>
                <w:rStyle w:val="Hyperlink"/>
                <w:noProof/>
              </w:rPr>
              <w:t>Concept art</w:t>
            </w:r>
            <w:r w:rsidR="001A02FD">
              <w:rPr>
                <w:noProof/>
                <w:webHidden/>
              </w:rPr>
              <w:tab/>
            </w:r>
            <w:r w:rsidR="001A02FD">
              <w:rPr>
                <w:noProof/>
                <w:webHidden/>
              </w:rPr>
              <w:fldChar w:fldCharType="begin"/>
            </w:r>
            <w:r w:rsidR="001A02FD">
              <w:rPr>
                <w:noProof/>
                <w:webHidden/>
              </w:rPr>
              <w:instrText xml:space="preserve"> PAGEREF _Toc525635155 \h </w:instrText>
            </w:r>
            <w:r w:rsidR="001A02FD">
              <w:rPr>
                <w:noProof/>
                <w:webHidden/>
              </w:rPr>
            </w:r>
            <w:r w:rsidR="001A02FD">
              <w:rPr>
                <w:noProof/>
                <w:webHidden/>
              </w:rPr>
              <w:fldChar w:fldCharType="separate"/>
            </w:r>
            <w:r w:rsidR="001A02FD">
              <w:rPr>
                <w:noProof/>
                <w:webHidden/>
              </w:rPr>
              <w:t>7</w:t>
            </w:r>
            <w:r w:rsidR="001A02FD">
              <w:rPr>
                <w:noProof/>
                <w:webHidden/>
              </w:rPr>
              <w:fldChar w:fldCharType="end"/>
            </w:r>
          </w:hyperlink>
        </w:p>
        <w:p w:rsidR="001A02FD" w:rsidRDefault="00987176">
          <w:pPr>
            <w:pStyle w:val="TOC1"/>
            <w:tabs>
              <w:tab w:val="right" w:leader="dot" w:pos="8630"/>
            </w:tabs>
            <w:rPr>
              <w:rFonts w:eastAsiaTheme="minorEastAsia"/>
              <w:noProof/>
              <w:color w:val="auto"/>
              <w:lang w:val="en-GB" w:eastAsia="en-GB"/>
            </w:rPr>
          </w:pPr>
          <w:hyperlink w:anchor="_Toc525635156" w:history="1">
            <w:r w:rsidR="001A02FD" w:rsidRPr="00DD0E38">
              <w:rPr>
                <w:rStyle w:val="Hyperlink"/>
                <w:noProof/>
              </w:rPr>
              <w:t>Analysis of influencing factors</w:t>
            </w:r>
            <w:r w:rsidR="001A02FD">
              <w:rPr>
                <w:noProof/>
                <w:webHidden/>
              </w:rPr>
              <w:tab/>
            </w:r>
            <w:r w:rsidR="001A02FD">
              <w:rPr>
                <w:noProof/>
                <w:webHidden/>
              </w:rPr>
              <w:fldChar w:fldCharType="begin"/>
            </w:r>
            <w:r w:rsidR="001A02FD">
              <w:rPr>
                <w:noProof/>
                <w:webHidden/>
              </w:rPr>
              <w:instrText xml:space="preserve"> PAGEREF _Toc525635156 \h </w:instrText>
            </w:r>
            <w:r w:rsidR="001A02FD">
              <w:rPr>
                <w:noProof/>
                <w:webHidden/>
              </w:rPr>
            </w:r>
            <w:r w:rsidR="001A02FD">
              <w:rPr>
                <w:noProof/>
                <w:webHidden/>
              </w:rPr>
              <w:fldChar w:fldCharType="separate"/>
            </w:r>
            <w:r w:rsidR="001A02FD">
              <w:rPr>
                <w:noProof/>
                <w:webHidden/>
              </w:rPr>
              <w:t>9</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57" w:history="1">
            <w:r w:rsidR="001A02FD" w:rsidRPr="00DD0E38">
              <w:rPr>
                <w:rStyle w:val="Hyperlink"/>
                <w:noProof/>
              </w:rPr>
              <w:t>Functional requirements</w:t>
            </w:r>
            <w:r w:rsidR="001A02FD">
              <w:rPr>
                <w:noProof/>
                <w:webHidden/>
              </w:rPr>
              <w:tab/>
            </w:r>
            <w:r w:rsidR="001A02FD">
              <w:rPr>
                <w:noProof/>
                <w:webHidden/>
              </w:rPr>
              <w:fldChar w:fldCharType="begin"/>
            </w:r>
            <w:r w:rsidR="001A02FD">
              <w:rPr>
                <w:noProof/>
                <w:webHidden/>
              </w:rPr>
              <w:instrText xml:space="preserve"> PAGEREF _Toc525635157 \h </w:instrText>
            </w:r>
            <w:r w:rsidR="001A02FD">
              <w:rPr>
                <w:noProof/>
                <w:webHidden/>
              </w:rPr>
            </w:r>
            <w:r w:rsidR="001A02FD">
              <w:rPr>
                <w:noProof/>
                <w:webHidden/>
              </w:rPr>
              <w:fldChar w:fldCharType="separate"/>
            </w:r>
            <w:r w:rsidR="001A02FD">
              <w:rPr>
                <w:noProof/>
                <w:webHidden/>
              </w:rPr>
              <w:t>9</w:t>
            </w:r>
            <w:r w:rsidR="001A02FD">
              <w:rPr>
                <w:noProof/>
                <w:webHidden/>
              </w:rPr>
              <w:fldChar w:fldCharType="end"/>
            </w:r>
          </w:hyperlink>
        </w:p>
        <w:p w:rsidR="001A02FD" w:rsidRDefault="00987176">
          <w:pPr>
            <w:pStyle w:val="TOC1"/>
            <w:tabs>
              <w:tab w:val="right" w:leader="dot" w:pos="8630"/>
            </w:tabs>
            <w:rPr>
              <w:rFonts w:eastAsiaTheme="minorEastAsia"/>
              <w:noProof/>
              <w:color w:val="auto"/>
              <w:lang w:val="en-GB" w:eastAsia="en-GB"/>
            </w:rPr>
          </w:pPr>
          <w:hyperlink w:anchor="_Toc525635158" w:history="1">
            <w:r w:rsidR="001A02FD" w:rsidRPr="00DD0E38">
              <w:rPr>
                <w:rStyle w:val="Hyperlink"/>
                <w:noProof/>
              </w:rPr>
              <w:t>Design Approach</w:t>
            </w:r>
            <w:r w:rsidR="001A02FD">
              <w:rPr>
                <w:noProof/>
                <w:webHidden/>
              </w:rPr>
              <w:tab/>
            </w:r>
            <w:r w:rsidR="001A02FD">
              <w:rPr>
                <w:noProof/>
                <w:webHidden/>
              </w:rPr>
              <w:fldChar w:fldCharType="begin"/>
            </w:r>
            <w:r w:rsidR="001A02FD">
              <w:rPr>
                <w:noProof/>
                <w:webHidden/>
              </w:rPr>
              <w:instrText xml:space="preserve"> PAGEREF _Toc525635158 \h </w:instrText>
            </w:r>
            <w:r w:rsidR="001A02FD">
              <w:rPr>
                <w:noProof/>
                <w:webHidden/>
              </w:rPr>
            </w:r>
            <w:r w:rsidR="001A02FD">
              <w:rPr>
                <w:noProof/>
                <w:webHidden/>
              </w:rPr>
              <w:fldChar w:fldCharType="separate"/>
            </w:r>
            <w:r w:rsidR="001A02FD">
              <w:rPr>
                <w:noProof/>
                <w:webHidden/>
              </w:rPr>
              <w:t>16</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59" w:history="1">
            <w:r w:rsidR="001A02FD" w:rsidRPr="00DD0E38">
              <w:rPr>
                <w:rStyle w:val="Hyperlink"/>
                <w:noProof/>
              </w:rPr>
              <w:t>Stand ups</w:t>
            </w:r>
            <w:r w:rsidR="001A02FD">
              <w:rPr>
                <w:noProof/>
                <w:webHidden/>
              </w:rPr>
              <w:tab/>
            </w:r>
            <w:r w:rsidR="001A02FD">
              <w:rPr>
                <w:noProof/>
                <w:webHidden/>
              </w:rPr>
              <w:fldChar w:fldCharType="begin"/>
            </w:r>
            <w:r w:rsidR="001A02FD">
              <w:rPr>
                <w:noProof/>
                <w:webHidden/>
              </w:rPr>
              <w:instrText xml:space="preserve"> PAGEREF _Toc525635159 \h </w:instrText>
            </w:r>
            <w:r w:rsidR="001A02FD">
              <w:rPr>
                <w:noProof/>
                <w:webHidden/>
              </w:rPr>
            </w:r>
            <w:r w:rsidR="001A02FD">
              <w:rPr>
                <w:noProof/>
                <w:webHidden/>
              </w:rPr>
              <w:fldChar w:fldCharType="separate"/>
            </w:r>
            <w:r w:rsidR="001A02FD">
              <w:rPr>
                <w:noProof/>
                <w:webHidden/>
              </w:rPr>
              <w:t>16</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60" w:history="1">
            <w:r w:rsidR="001A02FD" w:rsidRPr="00DD0E38">
              <w:rPr>
                <w:rStyle w:val="Hyperlink"/>
                <w:noProof/>
              </w:rPr>
              <w:t>Pros of Agile development</w:t>
            </w:r>
            <w:r w:rsidR="001A02FD">
              <w:rPr>
                <w:noProof/>
                <w:webHidden/>
              </w:rPr>
              <w:tab/>
            </w:r>
            <w:r w:rsidR="001A02FD">
              <w:rPr>
                <w:noProof/>
                <w:webHidden/>
              </w:rPr>
              <w:fldChar w:fldCharType="begin"/>
            </w:r>
            <w:r w:rsidR="001A02FD">
              <w:rPr>
                <w:noProof/>
                <w:webHidden/>
              </w:rPr>
              <w:instrText xml:space="preserve"> PAGEREF _Toc525635160 \h </w:instrText>
            </w:r>
            <w:r w:rsidR="001A02FD">
              <w:rPr>
                <w:noProof/>
                <w:webHidden/>
              </w:rPr>
            </w:r>
            <w:r w:rsidR="001A02FD">
              <w:rPr>
                <w:noProof/>
                <w:webHidden/>
              </w:rPr>
              <w:fldChar w:fldCharType="separate"/>
            </w:r>
            <w:r w:rsidR="001A02FD">
              <w:rPr>
                <w:noProof/>
                <w:webHidden/>
              </w:rPr>
              <w:t>16</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61" w:history="1">
            <w:r w:rsidR="001A02FD" w:rsidRPr="00DD0E38">
              <w:rPr>
                <w:rStyle w:val="Hyperlink"/>
                <w:noProof/>
              </w:rPr>
              <w:t>Cons of agile development</w:t>
            </w:r>
            <w:r w:rsidR="001A02FD">
              <w:rPr>
                <w:noProof/>
                <w:webHidden/>
              </w:rPr>
              <w:tab/>
            </w:r>
            <w:r w:rsidR="001A02FD">
              <w:rPr>
                <w:noProof/>
                <w:webHidden/>
              </w:rPr>
              <w:fldChar w:fldCharType="begin"/>
            </w:r>
            <w:r w:rsidR="001A02FD">
              <w:rPr>
                <w:noProof/>
                <w:webHidden/>
              </w:rPr>
              <w:instrText xml:space="preserve"> PAGEREF _Toc525635161 \h </w:instrText>
            </w:r>
            <w:r w:rsidR="001A02FD">
              <w:rPr>
                <w:noProof/>
                <w:webHidden/>
              </w:rPr>
            </w:r>
            <w:r w:rsidR="001A02FD">
              <w:rPr>
                <w:noProof/>
                <w:webHidden/>
              </w:rPr>
              <w:fldChar w:fldCharType="separate"/>
            </w:r>
            <w:r w:rsidR="001A02FD">
              <w:rPr>
                <w:noProof/>
                <w:webHidden/>
              </w:rPr>
              <w:t>17</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62" w:history="1">
            <w:r w:rsidR="001A02FD" w:rsidRPr="00DD0E38">
              <w:rPr>
                <w:rStyle w:val="Hyperlink"/>
                <w:noProof/>
              </w:rPr>
              <w:t>Other development methods</w:t>
            </w:r>
            <w:r w:rsidR="001A02FD">
              <w:rPr>
                <w:noProof/>
                <w:webHidden/>
              </w:rPr>
              <w:tab/>
            </w:r>
            <w:r w:rsidR="001A02FD">
              <w:rPr>
                <w:noProof/>
                <w:webHidden/>
              </w:rPr>
              <w:fldChar w:fldCharType="begin"/>
            </w:r>
            <w:r w:rsidR="001A02FD">
              <w:rPr>
                <w:noProof/>
                <w:webHidden/>
              </w:rPr>
              <w:instrText xml:space="preserve"> PAGEREF _Toc525635162 \h </w:instrText>
            </w:r>
            <w:r w:rsidR="001A02FD">
              <w:rPr>
                <w:noProof/>
                <w:webHidden/>
              </w:rPr>
            </w:r>
            <w:r w:rsidR="001A02FD">
              <w:rPr>
                <w:noProof/>
                <w:webHidden/>
              </w:rPr>
              <w:fldChar w:fldCharType="separate"/>
            </w:r>
            <w:r w:rsidR="001A02FD">
              <w:rPr>
                <w:noProof/>
                <w:webHidden/>
              </w:rPr>
              <w:t>17</w:t>
            </w:r>
            <w:r w:rsidR="001A02FD">
              <w:rPr>
                <w:noProof/>
                <w:webHidden/>
              </w:rPr>
              <w:fldChar w:fldCharType="end"/>
            </w:r>
          </w:hyperlink>
        </w:p>
        <w:p w:rsidR="001A02FD" w:rsidRDefault="00987176">
          <w:pPr>
            <w:pStyle w:val="TOC1"/>
            <w:tabs>
              <w:tab w:val="right" w:leader="dot" w:pos="8630"/>
            </w:tabs>
            <w:rPr>
              <w:rFonts w:eastAsiaTheme="minorEastAsia"/>
              <w:noProof/>
              <w:color w:val="auto"/>
              <w:lang w:val="en-GB" w:eastAsia="en-GB"/>
            </w:rPr>
          </w:pPr>
          <w:hyperlink w:anchor="_Toc525635163" w:history="1">
            <w:r w:rsidR="001A02FD" w:rsidRPr="00DD0E38">
              <w:rPr>
                <w:rStyle w:val="Hyperlink"/>
                <w:noProof/>
              </w:rPr>
              <w:t>Project Resources</w:t>
            </w:r>
            <w:r w:rsidR="001A02FD">
              <w:rPr>
                <w:noProof/>
                <w:webHidden/>
              </w:rPr>
              <w:tab/>
            </w:r>
            <w:r w:rsidR="001A02FD">
              <w:rPr>
                <w:noProof/>
                <w:webHidden/>
              </w:rPr>
              <w:fldChar w:fldCharType="begin"/>
            </w:r>
            <w:r w:rsidR="001A02FD">
              <w:rPr>
                <w:noProof/>
                <w:webHidden/>
              </w:rPr>
              <w:instrText xml:space="preserve"> PAGEREF _Toc525635163 \h </w:instrText>
            </w:r>
            <w:r w:rsidR="001A02FD">
              <w:rPr>
                <w:noProof/>
                <w:webHidden/>
              </w:rPr>
            </w:r>
            <w:r w:rsidR="001A02FD">
              <w:rPr>
                <w:noProof/>
                <w:webHidden/>
              </w:rPr>
              <w:fldChar w:fldCharType="separate"/>
            </w:r>
            <w:r w:rsidR="001A02FD">
              <w:rPr>
                <w:noProof/>
                <w:webHidden/>
              </w:rPr>
              <w:t>17</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64" w:history="1">
            <w:r w:rsidR="001A02FD" w:rsidRPr="00DD0E38">
              <w:rPr>
                <w:rStyle w:val="Hyperlink"/>
                <w:noProof/>
              </w:rPr>
              <w:t>Hardware</w:t>
            </w:r>
            <w:r w:rsidR="001A02FD">
              <w:rPr>
                <w:noProof/>
                <w:webHidden/>
              </w:rPr>
              <w:tab/>
            </w:r>
            <w:r w:rsidR="001A02FD">
              <w:rPr>
                <w:noProof/>
                <w:webHidden/>
              </w:rPr>
              <w:fldChar w:fldCharType="begin"/>
            </w:r>
            <w:r w:rsidR="001A02FD">
              <w:rPr>
                <w:noProof/>
                <w:webHidden/>
              </w:rPr>
              <w:instrText xml:space="preserve"> PAGEREF _Toc525635164 \h </w:instrText>
            </w:r>
            <w:r w:rsidR="001A02FD">
              <w:rPr>
                <w:noProof/>
                <w:webHidden/>
              </w:rPr>
            </w:r>
            <w:r w:rsidR="001A02FD">
              <w:rPr>
                <w:noProof/>
                <w:webHidden/>
              </w:rPr>
              <w:fldChar w:fldCharType="separate"/>
            </w:r>
            <w:r w:rsidR="001A02FD">
              <w:rPr>
                <w:noProof/>
                <w:webHidden/>
              </w:rPr>
              <w:t>17</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65" w:history="1">
            <w:r w:rsidR="001A02FD" w:rsidRPr="00DD0E38">
              <w:rPr>
                <w:rStyle w:val="Hyperlink"/>
                <w:noProof/>
              </w:rPr>
              <w:t>Software</w:t>
            </w:r>
            <w:r w:rsidR="001A02FD">
              <w:rPr>
                <w:noProof/>
                <w:webHidden/>
              </w:rPr>
              <w:tab/>
            </w:r>
            <w:r w:rsidR="001A02FD">
              <w:rPr>
                <w:noProof/>
                <w:webHidden/>
              </w:rPr>
              <w:fldChar w:fldCharType="begin"/>
            </w:r>
            <w:r w:rsidR="001A02FD">
              <w:rPr>
                <w:noProof/>
                <w:webHidden/>
              </w:rPr>
              <w:instrText xml:space="preserve"> PAGEREF _Toc525635165 \h </w:instrText>
            </w:r>
            <w:r w:rsidR="001A02FD">
              <w:rPr>
                <w:noProof/>
                <w:webHidden/>
              </w:rPr>
            </w:r>
            <w:r w:rsidR="001A02FD">
              <w:rPr>
                <w:noProof/>
                <w:webHidden/>
              </w:rPr>
              <w:fldChar w:fldCharType="separate"/>
            </w:r>
            <w:r w:rsidR="001A02FD">
              <w:rPr>
                <w:noProof/>
                <w:webHidden/>
              </w:rPr>
              <w:t>17</w:t>
            </w:r>
            <w:r w:rsidR="001A02FD">
              <w:rPr>
                <w:noProof/>
                <w:webHidden/>
              </w:rPr>
              <w:fldChar w:fldCharType="end"/>
            </w:r>
          </w:hyperlink>
        </w:p>
        <w:p w:rsidR="001A02FD" w:rsidRDefault="00987176">
          <w:pPr>
            <w:pStyle w:val="TOC2"/>
            <w:tabs>
              <w:tab w:val="right" w:leader="dot" w:pos="8630"/>
            </w:tabs>
            <w:rPr>
              <w:rFonts w:eastAsiaTheme="minorEastAsia"/>
              <w:noProof/>
              <w:color w:val="auto"/>
              <w:lang w:val="en-GB" w:eastAsia="en-GB"/>
            </w:rPr>
          </w:pPr>
          <w:hyperlink w:anchor="_Toc525635166" w:history="1">
            <w:r w:rsidR="001A02FD" w:rsidRPr="00DD0E38">
              <w:rPr>
                <w:rStyle w:val="Hyperlink"/>
                <w:noProof/>
              </w:rPr>
              <w:t>External Media Resources</w:t>
            </w:r>
            <w:r w:rsidR="001A02FD">
              <w:rPr>
                <w:noProof/>
                <w:webHidden/>
              </w:rPr>
              <w:tab/>
            </w:r>
            <w:r w:rsidR="001A02FD">
              <w:rPr>
                <w:noProof/>
                <w:webHidden/>
              </w:rPr>
              <w:fldChar w:fldCharType="begin"/>
            </w:r>
            <w:r w:rsidR="001A02FD">
              <w:rPr>
                <w:noProof/>
                <w:webHidden/>
              </w:rPr>
              <w:instrText xml:space="preserve"> PAGEREF _Toc525635166 \h </w:instrText>
            </w:r>
            <w:r w:rsidR="001A02FD">
              <w:rPr>
                <w:noProof/>
                <w:webHidden/>
              </w:rPr>
            </w:r>
            <w:r w:rsidR="001A02FD">
              <w:rPr>
                <w:noProof/>
                <w:webHidden/>
              </w:rPr>
              <w:fldChar w:fldCharType="separate"/>
            </w:r>
            <w:r w:rsidR="001A02FD">
              <w:rPr>
                <w:noProof/>
                <w:webHidden/>
              </w:rPr>
              <w:t>18</w:t>
            </w:r>
            <w:r w:rsidR="001A02FD">
              <w:rPr>
                <w:noProof/>
                <w:webHidden/>
              </w:rPr>
              <w:fldChar w:fldCharType="end"/>
            </w:r>
          </w:hyperlink>
        </w:p>
        <w:p w:rsidR="001A02FD" w:rsidRDefault="00987176">
          <w:pPr>
            <w:pStyle w:val="TOC1"/>
            <w:tabs>
              <w:tab w:val="right" w:leader="dot" w:pos="8630"/>
            </w:tabs>
            <w:rPr>
              <w:rFonts w:eastAsiaTheme="minorEastAsia"/>
              <w:noProof/>
              <w:color w:val="auto"/>
              <w:lang w:val="en-GB" w:eastAsia="en-GB"/>
            </w:rPr>
          </w:pPr>
          <w:hyperlink w:anchor="_Toc525635167" w:history="1">
            <w:r w:rsidR="001A02FD" w:rsidRPr="00DD0E38">
              <w:rPr>
                <w:rStyle w:val="Hyperlink"/>
                <w:noProof/>
              </w:rPr>
              <w:t>Information Sources</w:t>
            </w:r>
            <w:r w:rsidR="001A02FD">
              <w:rPr>
                <w:noProof/>
                <w:webHidden/>
              </w:rPr>
              <w:tab/>
            </w:r>
            <w:r w:rsidR="001A02FD">
              <w:rPr>
                <w:noProof/>
                <w:webHidden/>
              </w:rPr>
              <w:fldChar w:fldCharType="begin"/>
            </w:r>
            <w:r w:rsidR="001A02FD">
              <w:rPr>
                <w:noProof/>
                <w:webHidden/>
              </w:rPr>
              <w:instrText xml:space="preserve"> PAGEREF _Toc525635167 \h </w:instrText>
            </w:r>
            <w:r w:rsidR="001A02FD">
              <w:rPr>
                <w:noProof/>
                <w:webHidden/>
              </w:rPr>
            </w:r>
            <w:r w:rsidR="001A02FD">
              <w:rPr>
                <w:noProof/>
                <w:webHidden/>
              </w:rPr>
              <w:fldChar w:fldCharType="separate"/>
            </w:r>
            <w:r w:rsidR="001A02FD">
              <w:rPr>
                <w:noProof/>
                <w:webHidden/>
              </w:rPr>
              <w:t>18</w:t>
            </w:r>
            <w:r w:rsidR="001A02FD">
              <w:rPr>
                <w:noProof/>
                <w:webHidden/>
              </w:rPr>
              <w:fldChar w:fldCharType="end"/>
            </w:r>
          </w:hyperlink>
        </w:p>
        <w:p w:rsidR="00FC328A" w:rsidRDefault="00FC328A">
          <w:r>
            <w:rPr>
              <w:b/>
              <w:bCs/>
              <w:noProof/>
            </w:rPr>
            <w:fldChar w:fldCharType="end"/>
          </w:r>
        </w:p>
      </w:sdtContent>
    </w:sdt>
    <w:p w:rsidR="00C6554A" w:rsidRDefault="002B1A42" w:rsidP="00C6554A">
      <w:pPr>
        <w:pStyle w:val="Heading1"/>
        <w:rPr>
          <w:color w:val="00B050"/>
        </w:rPr>
      </w:pPr>
      <w:bookmarkStart w:id="6" w:name="_Toc525635142"/>
      <w:bookmarkEnd w:id="5"/>
      <w:r w:rsidRPr="002B1A42">
        <w:rPr>
          <w:color w:val="00B050"/>
        </w:rPr>
        <w:lastRenderedPageBreak/>
        <w:t>Game Design</w:t>
      </w:r>
      <w:bookmarkEnd w:id="6"/>
    </w:p>
    <w:p w:rsidR="002B1A42" w:rsidRDefault="009C78B4" w:rsidP="00421B5E">
      <w:pPr>
        <w:pStyle w:val="Heading2"/>
        <w:rPr>
          <w:color w:val="00B050"/>
        </w:rPr>
      </w:pPr>
      <w:bookmarkStart w:id="7" w:name="_Toc525635143"/>
      <w:r>
        <w:rPr>
          <w:color w:val="00B050"/>
        </w:rPr>
        <w:t>Game Overview</w:t>
      </w:r>
      <w:bookmarkEnd w:id="7"/>
    </w:p>
    <w:p w:rsidR="00770764" w:rsidRDefault="00766796" w:rsidP="00770764">
      <w:r>
        <w:t>Paisley Invaders 2.5</w:t>
      </w:r>
      <w:r w:rsidR="00563A4B">
        <w:t xml:space="preserve"> is a</w:t>
      </w:r>
      <w:r w:rsidR="00281D2B">
        <w:t xml:space="preserve"> top down</w:t>
      </w:r>
      <w:r w:rsidR="00563A4B">
        <w:t xml:space="preserve"> 3</w:t>
      </w:r>
      <w:r w:rsidR="00563A4B" w:rsidRPr="00563A4B">
        <w:rPr>
          <w:vertAlign w:val="superscript"/>
        </w:rPr>
        <w:t>rd</w:t>
      </w:r>
      <w:r w:rsidR="00563A4B">
        <w:t xml:space="preserve"> person perspective </w:t>
      </w:r>
      <w:r w:rsidR="004D437F">
        <w:t>sci-fi shooter.</w:t>
      </w:r>
      <w:r w:rsidR="00281D2B">
        <w:t xml:space="preserve"> </w:t>
      </w:r>
      <w:r w:rsidR="00770764">
        <w:t>The game is based on our group’s previous work on Paisley Invaders and Paisley Invaders 2.</w:t>
      </w:r>
      <w:r w:rsidR="00281D2B">
        <w:t xml:space="preserve"> </w:t>
      </w:r>
      <w:r w:rsidR="002C4441">
        <w:t>The original game was created as part of the bid for Paisley</w:t>
      </w:r>
      <w:r w:rsidR="0063373C">
        <w:t xml:space="preserve"> city of culture</w:t>
      </w:r>
      <w:r w:rsidR="002C4441">
        <w:t xml:space="preserve">. </w:t>
      </w:r>
      <w:r w:rsidR="00281D2B">
        <w:t xml:space="preserve">The previous games were humorous and followed </w:t>
      </w:r>
      <w:r w:rsidR="00073630">
        <w:t xml:space="preserve">the story of </w:t>
      </w:r>
      <w:r w:rsidR="00281D2B">
        <w:t>famous people from Paisley</w:t>
      </w:r>
      <w:r w:rsidR="0063373C">
        <w:t xml:space="preserve"> on an epic adventure to defend against an alien attack.</w:t>
      </w:r>
      <w:r w:rsidR="00281D2B">
        <w:t xml:space="preserve"> </w:t>
      </w:r>
      <w:r w:rsidR="002C4441">
        <w:t xml:space="preserve">Throughout the previous games there was a cartoonish art style and simple </w:t>
      </w:r>
      <w:r w:rsidR="001F6C04">
        <w:t xml:space="preserve">2D </w:t>
      </w:r>
      <w:r w:rsidR="002C4441">
        <w:t>platform</w:t>
      </w:r>
      <w:r w:rsidR="00964057">
        <w:t xml:space="preserve">ing gameplay. </w:t>
      </w:r>
      <w:r w:rsidR="00EE50F8">
        <w:t xml:space="preserve">Paisley Invaders 2.5 is a sequel to Paisley invaders 2 but is not quite Paisley Invaders 3. We will continue </w:t>
      </w:r>
      <w:r w:rsidR="00886AFC">
        <w:t xml:space="preserve">to carry through </w:t>
      </w:r>
      <w:r w:rsidR="00D119C9">
        <w:t>the themes that</w:t>
      </w:r>
      <w:r w:rsidR="00886AFC">
        <w:t xml:space="preserve"> makes our game unique</w:t>
      </w:r>
      <w:r w:rsidR="00F11410">
        <w:t>, we will</w:t>
      </w:r>
      <w:r w:rsidR="00886AFC">
        <w:t xml:space="preserve"> </w:t>
      </w:r>
      <w:r w:rsidR="00D119C9">
        <w:t>however</w:t>
      </w:r>
      <w:r w:rsidR="00F11410">
        <w:t>, be</w:t>
      </w:r>
      <w:r w:rsidR="00D119C9">
        <w:t xml:space="preserve"> completely changing the gameplay itself.</w:t>
      </w:r>
      <w:r w:rsidR="00886AFC">
        <w:t xml:space="preserve"> </w:t>
      </w:r>
      <w:r w:rsidR="008418BE">
        <w:t xml:space="preserve">With Paisley Invaders 2.5 we aim to go much bigger when it comes to actual gameplay. </w:t>
      </w:r>
    </w:p>
    <w:p w:rsidR="009C78B4" w:rsidRDefault="00C4502E" w:rsidP="009C78B4">
      <w:pPr>
        <w:pStyle w:val="Heading2"/>
        <w:rPr>
          <w:color w:val="00B050"/>
        </w:rPr>
      </w:pPr>
      <w:bookmarkStart w:id="8" w:name="_Toc525635144"/>
      <w:r>
        <w:rPr>
          <w:color w:val="00B050"/>
        </w:rPr>
        <w:t xml:space="preserve">Game </w:t>
      </w:r>
      <w:r w:rsidR="009C78B4" w:rsidRPr="009C78B4">
        <w:rPr>
          <w:color w:val="00B050"/>
        </w:rPr>
        <w:t>Story</w:t>
      </w:r>
      <w:bookmarkEnd w:id="8"/>
    </w:p>
    <w:p w:rsidR="00D01594" w:rsidRDefault="00D01594" w:rsidP="00D01594">
      <w:r>
        <w:t xml:space="preserve">You are Paolo Tennant, a </w:t>
      </w:r>
      <w:r w:rsidR="001F1B51">
        <w:t>brave defender</w:t>
      </w:r>
      <w:r>
        <w:t xml:space="preserve"> </w:t>
      </w:r>
      <w:r w:rsidR="001F1B51">
        <w:t>of</w:t>
      </w:r>
      <w:r>
        <w:t xml:space="preserve"> Paisley who is now on board an alien ship after defeating what he thought was the Alien leader. </w:t>
      </w:r>
      <w:r w:rsidR="009C7914">
        <w:t>However, realizing he is trapped on board with plenty of aliens left, he must fight to find his way home</w:t>
      </w:r>
      <w:r w:rsidR="00717487">
        <w:t>.</w:t>
      </w:r>
    </w:p>
    <w:p w:rsidR="00A70826" w:rsidRDefault="00A70826" w:rsidP="00A70826">
      <w:pPr>
        <w:pStyle w:val="Heading2"/>
        <w:rPr>
          <w:color w:val="00B050"/>
        </w:rPr>
      </w:pPr>
      <w:bookmarkStart w:id="9" w:name="_Toc525635145"/>
      <w:r w:rsidRPr="00A70826">
        <w:rPr>
          <w:color w:val="00B050"/>
        </w:rPr>
        <w:t>Unique Features</w:t>
      </w:r>
      <w:bookmarkEnd w:id="9"/>
    </w:p>
    <w:p w:rsidR="00A70826" w:rsidRDefault="00130210" w:rsidP="00A70826">
      <w:r>
        <w:t>The game will feature third person perspective gameplay in which the player will need to traverse dangerous levels with deadly enemies.</w:t>
      </w:r>
    </w:p>
    <w:p w:rsidR="00187463" w:rsidRDefault="00187463" w:rsidP="00A70826">
      <w:r>
        <w:t xml:space="preserve">There will be multiple enemy types to change the pace of gameplay and keep the player on their toes. </w:t>
      </w:r>
      <w:r w:rsidR="00F44CC6">
        <w:t xml:space="preserve">During the first level the player will be introduced to </w:t>
      </w:r>
      <w:r w:rsidR="00737CCE">
        <w:t>the basic grunt enemy, then towards the end of the level the next enemy slightly more challenging than the last. As the levels progress more enemies will be introduced until finally they come face to face with the boss.</w:t>
      </w:r>
    </w:p>
    <w:p w:rsidR="006538CC" w:rsidRDefault="006538CC" w:rsidP="00A70826">
      <w:r>
        <w:t>The environment will be on board an alien</w:t>
      </w:r>
      <w:r w:rsidR="005354B4">
        <w:t xml:space="preserve"> space </w:t>
      </w:r>
      <w:r>
        <w:t>ship</w:t>
      </w:r>
      <w:r w:rsidR="00F95FB3">
        <w:t xml:space="preserve">. The </w:t>
      </w:r>
      <w:r w:rsidR="00E00857">
        <w:t xml:space="preserve">ship will have </w:t>
      </w:r>
      <w:r w:rsidR="00444CD9">
        <w:t xml:space="preserve">open spaces, </w:t>
      </w:r>
      <w:r w:rsidR="00E00857">
        <w:t>narrow corridors</w:t>
      </w:r>
      <w:r w:rsidR="00444CD9">
        <w:t xml:space="preserve">, explosive barrels and </w:t>
      </w:r>
      <w:r w:rsidR="00FB17AB">
        <w:t xml:space="preserve">plenty of </w:t>
      </w:r>
      <w:r w:rsidR="00C03DBE">
        <w:t>Paisley hating</w:t>
      </w:r>
      <w:r w:rsidR="00FB17AB">
        <w:t xml:space="preserve"> aliens.</w:t>
      </w:r>
    </w:p>
    <w:p w:rsidR="00E975D8" w:rsidRDefault="007D6182" w:rsidP="00A70826">
      <w:r>
        <w:t>There will be pick-ups</w:t>
      </w:r>
      <w:r w:rsidR="007E0860">
        <w:t xml:space="preserve"> in the game</w:t>
      </w:r>
      <w:r>
        <w:t xml:space="preserve"> scattered throughout the levels </w:t>
      </w:r>
      <w:r w:rsidR="007E0860">
        <w:t>s</w:t>
      </w:r>
      <w:r w:rsidR="00E975D8">
        <w:t>uch as ammo, health, and power-ups like a speed boost or a score multiplier.</w:t>
      </w:r>
      <w:r w:rsidR="008111C9">
        <w:t xml:space="preserve"> These pick-ups and power-ups will prove invaluable to the player as they venture through the game.</w:t>
      </w:r>
    </w:p>
    <w:p w:rsidR="000A51F8" w:rsidRDefault="003C7E85" w:rsidP="00A70826">
      <w:r>
        <w:t xml:space="preserve">There will also be a score feature in the game allowing the player to rack up points by killing aliens and avoiding death as much as possible. The player will be able to save their score and view a </w:t>
      </w:r>
      <w:r w:rsidR="000531F9">
        <w:t xml:space="preserve">local </w:t>
      </w:r>
      <w:r>
        <w:t>leaderboard showing the top 10 scores.</w:t>
      </w:r>
      <w:r w:rsidR="00E93D7F">
        <w:t xml:space="preserve"> The high score tables will be independent to each level and</w:t>
      </w:r>
      <w:r>
        <w:t xml:space="preserve"> </w:t>
      </w:r>
      <w:r w:rsidR="00E93D7F">
        <w:t>t</w:t>
      </w:r>
      <w:r w:rsidR="003668A6">
        <w:t xml:space="preserve">he player will </w:t>
      </w:r>
      <w:r w:rsidR="00E93D7F">
        <w:t>have the ability to</w:t>
      </w:r>
      <w:r w:rsidR="003668A6">
        <w:t xml:space="preserve"> replay</w:t>
      </w:r>
      <w:r w:rsidR="00E93D7F">
        <w:t xml:space="preserve"> the</w:t>
      </w:r>
      <w:r w:rsidR="003668A6">
        <w:t xml:space="preserve"> levels to </w:t>
      </w:r>
      <w:r w:rsidR="00E93D7F">
        <w:t xml:space="preserve">beat and set high scores. </w:t>
      </w:r>
    </w:p>
    <w:p w:rsidR="00BB61A0" w:rsidRPr="00A70826" w:rsidRDefault="00BB61A0" w:rsidP="00A70826">
      <w:r>
        <w:lastRenderedPageBreak/>
        <w:t>The comedy aspect of the game will be another one of our unique features and we will try to have it persistent throughout the game.</w:t>
      </w:r>
      <w:r w:rsidR="001A02FD">
        <w:t xml:space="preserve"> </w:t>
      </w:r>
    </w:p>
    <w:p w:rsidR="004718A8" w:rsidRPr="00266FBE" w:rsidRDefault="004718A8" w:rsidP="004718A8">
      <w:pPr>
        <w:pStyle w:val="Heading1"/>
        <w:rPr>
          <w:color w:val="00B050"/>
          <w:highlight w:val="green"/>
        </w:rPr>
      </w:pPr>
      <w:bookmarkStart w:id="10" w:name="_Toc525635146"/>
      <w:bookmarkStart w:id="11" w:name="_Toc509305873"/>
      <w:r w:rsidRPr="00266FBE">
        <w:rPr>
          <w:color w:val="00B050"/>
          <w:highlight w:val="green"/>
        </w:rPr>
        <w:t>Pitch document – Game concept</w:t>
      </w:r>
      <w:bookmarkEnd w:id="10"/>
    </w:p>
    <w:p w:rsidR="004718A8" w:rsidRPr="00266FBE" w:rsidRDefault="000A3A31" w:rsidP="004718A8">
      <w:pPr>
        <w:pStyle w:val="Heading2"/>
        <w:rPr>
          <w:color w:val="00B050"/>
          <w:highlight w:val="green"/>
        </w:rPr>
      </w:pPr>
      <w:bookmarkStart w:id="12" w:name="_Toc525635147"/>
      <w:r w:rsidRPr="00266FBE">
        <w:rPr>
          <w:color w:val="00B050"/>
          <w:highlight w:val="green"/>
        </w:rPr>
        <w:t>Introduction</w:t>
      </w:r>
      <w:bookmarkStart w:id="13" w:name="_Toc509305874"/>
      <w:bookmarkEnd w:id="11"/>
      <w:bookmarkEnd w:id="12"/>
    </w:p>
    <w:p w:rsidR="00662F2A" w:rsidRPr="00266FBE" w:rsidRDefault="00B94E37" w:rsidP="00662F2A">
      <w:pPr>
        <w:rPr>
          <w:highlight w:val="green"/>
        </w:rPr>
      </w:pPr>
      <w:r w:rsidRPr="00266FBE">
        <w:rPr>
          <w:highlight w:val="green"/>
        </w:rPr>
        <w:t>“Zombie mayhem” is a cartoon style 2D side scrolling hack and slash game with elements of platforming. The game has an overall theme of an apocalyptic world overrun by zombies looking feast on any remaining humans.</w:t>
      </w:r>
    </w:p>
    <w:p w:rsidR="004718A8" w:rsidRPr="00266FBE" w:rsidRDefault="004718A8" w:rsidP="004718A8">
      <w:pPr>
        <w:pStyle w:val="Heading2"/>
        <w:rPr>
          <w:color w:val="00B050"/>
          <w:highlight w:val="green"/>
        </w:rPr>
      </w:pPr>
      <w:bookmarkStart w:id="14" w:name="_Toc525635148"/>
      <w:bookmarkEnd w:id="13"/>
      <w:r w:rsidRPr="00266FBE">
        <w:rPr>
          <w:color w:val="00B050"/>
          <w:highlight w:val="green"/>
        </w:rPr>
        <w:t>Storyline</w:t>
      </w:r>
      <w:bookmarkEnd w:id="14"/>
    </w:p>
    <w:p w:rsidR="00B94E37" w:rsidRPr="00266FBE" w:rsidRDefault="00B94E37" w:rsidP="00B94E37">
      <w:pPr>
        <w:rPr>
          <w:highlight w:val="green"/>
        </w:rPr>
      </w:pPr>
      <w:r w:rsidRPr="00266FBE">
        <w:rPr>
          <w:highlight w:val="green"/>
        </w:rPr>
        <w:t>The game takes play in the year 2020, at this point it has been a year since the zombie outbreak. The outbreak was caused by a strange meteorite that crashed on the planet’s surface. The player will play as “</w:t>
      </w:r>
      <w:r w:rsidR="00090A0D" w:rsidRPr="00266FBE">
        <w:rPr>
          <w:highlight w:val="green"/>
        </w:rPr>
        <w:t>Steel</w:t>
      </w:r>
      <w:r w:rsidRPr="00266FBE">
        <w:rPr>
          <w:highlight w:val="green"/>
        </w:rPr>
        <w:t>” a human survivor who has crafted themselves a metal suit as protection from the seemingly endless hordes of zombies.</w:t>
      </w:r>
    </w:p>
    <w:p w:rsidR="00090A0D" w:rsidRPr="00266FBE" w:rsidRDefault="00090A0D" w:rsidP="00B94E37">
      <w:pPr>
        <w:rPr>
          <w:highlight w:val="green"/>
        </w:rPr>
      </w:pPr>
      <w:r w:rsidRPr="00266FBE">
        <w:rPr>
          <w:highlight w:val="green"/>
        </w:rPr>
        <w:t>During the game the player will have to traverse through the levels killing zombies in there way, collecting powerups and acquiring ingredients for a cure. If the player runs out of lives they will restart the level that they are on.</w:t>
      </w:r>
    </w:p>
    <w:p w:rsidR="004718A8" w:rsidRPr="00266FBE" w:rsidRDefault="004718A8" w:rsidP="004718A8">
      <w:pPr>
        <w:pStyle w:val="Heading2"/>
        <w:rPr>
          <w:color w:val="00B050"/>
          <w:highlight w:val="green"/>
        </w:rPr>
      </w:pPr>
      <w:bookmarkStart w:id="15" w:name="_Toc525635149"/>
      <w:r w:rsidRPr="00266FBE">
        <w:rPr>
          <w:color w:val="00B050"/>
          <w:highlight w:val="green"/>
        </w:rPr>
        <w:t>Platform</w:t>
      </w:r>
      <w:bookmarkEnd w:id="15"/>
    </w:p>
    <w:p w:rsidR="00B656AD" w:rsidRPr="00266FBE" w:rsidRDefault="00B656AD" w:rsidP="00B656AD">
      <w:pPr>
        <w:rPr>
          <w:highlight w:val="green"/>
        </w:rPr>
      </w:pPr>
      <w:r w:rsidRPr="00266FBE">
        <w:rPr>
          <w:highlight w:val="green"/>
        </w:rPr>
        <w:t xml:space="preserve">The game will be created for Windows on PC </w:t>
      </w:r>
      <w:r w:rsidR="00F91518" w:rsidRPr="00266FBE">
        <w:rPr>
          <w:highlight w:val="green"/>
        </w:rPr>
        <w:t xml:space="preserve">and will be played using the mouse and keyboard. </w:t>
      </w:r>
      <w:r w:rsidR="008963E2" w:rsidRPr="00266FBE">
        <w:rPr>
          <w:highlight w:val="green"/>
        </w:rPr>
        <w:t>However,</w:t>
      </w:r>
      <w:r w:rsidR="00F91518" w:rsidRPr="00266FBE">
        <w:rPr>
          <w:highlight w:val="green"/>
        </w:rPr>
        <w:t xml:space="preserve"> it will also support an Xbox controller.</w:t>
      </w:r>
    </w:p>
    <w:p w:rsidR="004718A8" w:rsidRPr="00266FBE" w:rsidRDefault="004718A8" w:rsidP="004718A8">
      <w:pPr>
        <w:pStyle w:val="Heading2"/>
        <w:rPr>
          <w:color w:val="00B050"/>
          <w:highlight w:val="green"/>
        </w:rPr>
      </w:pPr>
      <w:bookmarkStart w:id="16" w:name="_Toc525635150"/>
      <w:r w:rsidRPr="00266FBE">
        <w:rPr>
          <w:color w:val="00B050"/>
          <w:highlight w:val="green"/>
        </w:rPr>
        <w:t>Genre</w:t>
      </w:r>
      <w:bookmarkEnd w:id="16"/>
    </w:p>
    <w:p w:rsidR="008963E2" w:rsidRPr="00266FBE" w:rsidRDefault="005B01AB" w:rsidP="008963E2">
      <w:pPr>
        <w:rPr>
          <w:highlight w:val="green"/>
        </w:rPr>
      </w:pPr>
      <w:r w:rsidRPr="00266FBE">
        <w:rPr>
          <w:highlight w:val="green"/>
        </w:rPr>
        <w:t>The game will be a 2D hack and slash game with a cartoonish style and elements of platforming. The game will resemble 2D side scrollers as the player will start at the left of the screen/level and continue to move right until they reach the end of the level. This will be easy for players of all ages to understand and will ensure no one gets lost.</w:t>
      </w:r>
    </w:p>
    <w:p w:rsidR="00577543" w:rsidRPr="00266FBE" w:rsidRDefault="00577543" w:rsidP="008963E2">
      <w:pPr>
        <w:rPr>
          <w:highlight w:val="green"/>
        </w:rPr>
      </w:pPr>
      <w:r w:rsidRPr="00266FBE">
        <w:rPr>
          <w:highlight w:val="green"/>
        </w:rPr>
        <w:t>The controls will be as simple as possible;</w:t>
      </w:r>
    </w:p>
    <w:p w:rsidR="00577543" w:rsidRPr="00266FBE" w:rsidRDefault="00577543" w:rsidP="00577543">
      <w:pPr>
        <w:pStyle w:val="ListParagraph"/>
        <w:numPr>
          <w:ilvl w:val="0"/>
          <w:numId w:val="17"/>
        </w:numPr>
        <w:rPr>
          <w:highlight w:val="green"/>
        </w:rPr>
      </w:pPr>
      <w:r w:rsidRPr="00266FBE">
        <w:rPr>
          <w:highlight w:val="green"/>
        </w:rPr>
        <w:t>Keyboard – A and D will be used to move left and right like typical PC games whilst the space bar will be used to jump. The K key will be used to attack and P will be used to pause.</w:t>
      </w:r>
    </w:p>
    <w:p w:rsidR="00577543" w:rsidRPr="00266FBE" w:rsidRDefault="00020391" w:rsidP="00577543">
      <w:pPr>
        <w:pStyle w:val="ListParagraph"/>
        <w:numPr>
          <w:ilvl w:val="0"/>
          <w:numId w:val="17"/>
        </w:numPr>
        <w:rPr>
          <w:highlight w:val="green"/>
        </w:rPr>
      </w:pPr>
      <w:r w:rsidRPr="00266FBE">
        <w:rPr>
          <w:noProof/>
          <w:highlight w:val="green"/>
          <w:lang w:val="en-GB" w:eastAsia="en-GB"/>
        </w:rPr>
        <mc:AlternateContent>
          <mc:Choice Requires="wps">
            <w:drawing>
              <wp:anchor distT="0" distB="0" distL="114300" distR="114300" simplePos="0" relativeHeight="251659264" behindDoc="0" locked="0" layoutInCell="1" allowOverlap="1">
                <wp:simplePos x="0" y="0"/>
                <wp:positionH relativeFrom="column">
                  <wp:posOffset>1143000</wp:posOffset>
                </wp:positionH>
                <wp:positionV relativeFrom="page">
                  <wp:posOffset>5334000</wp:posOffset>
                </wp:positionV>
                <wp:extent cx="209550" cy="1181100"/>
                <wp:effectExtent l="0" t="0" r="57150" b="57150"/>
                <wp:wrapNone/>
                <wp:docPr id="3" name="Straight Arrow Connector 3"/>
                <wp:cNvGraphicFramePr/>
                <a:graphic xmlns:a="http://schemas.openxmlformats.org/drawingml/2006/main">
                  <a:graphicData uri="http://schemas.microsoft.com/office/word/2010/wordprocessingShape">
                    <wps:wsp>
                      <wps:cNvCnPr/>
                      <wps:spPr>
                        <a:xfrm>
                          <a:off x="0" y="0"/>
                          <a:ext cx="209550" cy="1181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9890AB6" id="_x0000_t32" coordsize="21600,21600" o:spt="32" o:oned="t" path="m,l21600,21600e" filled="f">
                <v:path arrowok="t" fillok="f" o:connecttype="none"/>
                <o:lock v:ext="edit" shapetype="t"/>
              </v:shapetype>
              <v:shape id="Straight Arrow Connector 3" o:spid="_x0000_s1026" type="#_x0000_t32" style="position:absolute;margin-left:90pt;margin-top:420pt;width:16.5pt;height: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" strokecolor="#de1473 [3045]">
                <v:stroke endarrow="block"/>
                <w10:wrap anchory="page"/>
              </v:shape>
            </w:pict>
          </mc:Fallback>
        </mc:AlternateContent>
      </w:r>
      <w:r w:rsidRPr="00266FBE">
        <w:rPr>
          <w:noProof/>
          <w:highlight w:val="green"/>
          <w:lang w:val="en-GB" w:eastAsia="en-GB"/>
        </w:rPr>
        <mc:AlternateContent>
          <mc:Choice Requires="wps">
            <w:drawing>
              <wp:anchor distT="45720" distB="45720" distL="114300" distR="114300" simplePos="0" relativeHeight="251667456" behindDoc="0" locked="0" layoutInCell="1" allowOverlap="1" wp14:anchorId="3892106A" wp14:editId="568C9171">
                <wp:simplePos x="0" y="0"/>
                <wp:positionH relativeFrom="column">
                  <wp:posOffset>695325</wp:posOffset>
                </wp:positionH>
                <wp:positionV relativeFrom="margin">
                  <wp:posOffset>4229100</wp:posOffset>
                </wp:positionV>
                <wp:extent cx="962025" cy="361950"/>
                <wp:effectExtent l="0" t="0" r="28575"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61950"/>
                        </a:xfrm>
                        <a:prstGeom prst="rect">
                          <a:avLst/>
                        </a:prstGeom>
                        <a:solidFill>
                          <a:srgbClr val="FFFFFF"/>
                        </a:solidFill>
                        <a:ln w="9525">
                          <a:solidFill>
                            <a:srgbClr val="000000"/>
                          </a:solidFill>
                          <a:miter lim="800000"/>
                          <a:headEnd/>
                          <a:tailEnd/>
                        </a:ln>
                      </wps:spPr>
                      <wps:txbx>
                        <w:txbxContent>
                          <w:p w:rsidR="00F44CC6" w:rsidRDefault="00F44CC6" w:rsidP="004C429F">
                            <w:pPr>
                              <w:jc w:val="center"/>
                              <w:rPr>
                                <w:lang w:val="en-GB"/>
                              </w:rPr>
                            </w:pPr>
                            <w:r>
                              <w:rPr>
                                <w:lang w:val="en-GB"/>
                              </w:rPr>
                              <w:t>Move right</w:t>
                            </w:r>
                          </w:p>
                          <w:p w:rsidR="00F44CC6" w:rsidRPr="004C429F" w:rsidRDefault="00F44CC6" w:rsidP="004C429F">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92106A" id="_x0000_t202" coordsize="21600,21600" o:spt="202" path="m,l,21600r21600,l21600,xe">
                <v:stroke joinstyle="miter"/>
                <v:path gradientshapeok="t" o:connecttype="rect"/>
              </v:shapetype>
              <v:shape id="Text Box 2" o:spid="_x0000_s1026" type="#_x0000_t202" style="position:absolute;left:0;text-align:left;margin-left:54.75pt;margin-top:333pt;width:75.75pt;height:2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">
                <v:textbox>
                  <w:txbxContent>
                    <w:p w:rsidR="00F44CC6" w:rsidRDefault="00F44CC6" w:rsidP="004C429F">
                      <w:pPr>
                        <w:jc w:val="center"/>
                        <w:rPr>
                          <w:lang w:val="en-GB"/>
                        </w:rPr>
                      </w:pPr>
                      <w:bookmarkStart w:id="18" w:name="_GoBack"/>
                      <w:r>
                        <w:rPr>
                          <w:lang w:val="en-GB"/>
                        </w:rPr>
                        <w:t>Move right</w:t>
                      </w:r>
                    </w:p>
                    <w:bookmarkEnd w:id="18"/>
                    <w:p w:rsidR="00F44CC6" w:rsidRPr="004C429F" w:rsidRDefault="00F44CC6" w:rsidP="004C429F">
                      <w:pPr>
                        <w:jc w:val="center"/>
                        <w:rPr>
                          <w:lang w:val="en-GB"/>
                        </w:rPr>
                      </w:pPr>
                    </w:p>
                  </w:txbxContent>
                </v:textbox>
                <w10:wrap anchory="margin"/>
              </v:shape>
            </w:pict>
          </mc:Fallback>
        </mc:AlternateContent>
      </w:r>
      <w:r w:rsidR="00577543" w:rsidRPr="00266FBE">
        <w:rPr>
          <w:highlight w:val="green"/>
        </w:rPr>
        <w:t>Xbox controller – if using a controller, The A button will be used to jump and the left analog stick will be used for movement such as walking left and right. The X button will be used for attack and the ‘start’ button will be used as pause.</w:t>
      </w:r>
    </w:p>
    <w:p w:rsidR="00B978AB" w:rsidRPr="00266FBE" w:rsidRDefault="00020391" w:rsidP="00B978AB">
      <w:pPr>
        <w:ind w:left="360"/>
        <w:rPr>
          <w:highlight w:val="green"/>
        </w:rPr>
      </w:pPr>
      <w:r w:rsidRPr="00266FBE">
        <w:rPr>
          <w:noProof/>
          <w:highlight w:val="green"/>
          <w:lang w:val="en-GB" w:eastAsia="en-GB"/>
        </w:rPr>
        <w:lastRenderedPageBreak/>
        <mc:AlternateContent>
          <mc:Choice Requires="wps">
            <w:drawing>
              <wp:anchor distT="45720" distB="45720" distL="114300" distR="114300" simplePos="0" relativeHeight="251669504" behindDoc="0" locked="0" layoutInCell="1" allowOverlap="1" wp14:anchorId="1996FC39" wp14:editId="5056E635">
                <wp:simplePos x="0" y="0"/>
                <wp:positionH relativeFrom="column">
                  <wp:posOffset>-923925</wp:posOffset>
                </wp:positionH>
                <wp:positionV relativeFrom="margin">
                  <wp:posOffset>5407660</wp:posOffset>
                </wp:positionV>
                <wp:extent cx="962025" cy="361950"/>
                <wp:effectExtent l="0" t="0" r="28575"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61950"/>
                        </a:xfrm>
                        <a:prstGeom prst="rect">
                          <a:avLst/>
                        </a:prstGeom>
                        <a:solidFill>
                          <a:srgbClr val="FFFFFF"/>
                        </a:solidFill>
                        <a:ln w="9525">
                          <a:solidFill>
                            <a:srgbClr val="000000"/>
                          </a:solidFill>
                          <a:miter lim="800000"/>
                          <a:headEnd/>
                          <a:tailEnd/>
                        </a:ln>
                      </wps:spPr>
                      <wps:txbx>
                        <w:txbxContent>
                          <w:p w:rsidR="00F44CC6" w:rsidRDefault="00F44CC6" w:rsidP="00B337F3">
                            <w:pPr>
                              <w:jc w:val="center"/>
                              <w:rPr>
                                <w:lang w:val="en-GB"/>
                              </w:rPr>
                            </w:pPr>
                            <w:r>
                              <w:rPr>
                                <w:lang w:val="en-GB"/>
                              </w:rPr>
                              <w:t>Move left</w:t>
                            </w:r>
                          </w:p>
                          <w:p w:rsidR="00F44CC6" w:rsidRDefault="00F44CC6" w:rsidP="00B337F3">
                            <w:pPr>
                              <w:jc w:val="center"/>
                              <w:rPr>
                                <w:lang w:val="en-GB"/>
                              </w:rPr>
                            </w:pPr>
                          </w:p>
                          <w:p w:rsidR="00F44CC6" w:rsidRPr="004C429F" w:rsidRDefault="00F44CC6" w:rsidP="00B337F3">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6FC39" id="_x0000_s1027" type="#_x0000_t202" style="position:absolute;left:0;text-align:left;margin-left:-72.75pt;margin-top:425.8pt;width:75.75pt;height:2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">
                <v:textbox>
                  <w:txbxContent>
                    <w:p w:rsidR="00F44CC6" w:rsidRDefault="00F44CC6" w:rsidP="00B337F3">
                      <w:pPr>
                        <w:jc w:val="center"/>
                        <w:rPr>
                          <w:lang w:val="en-GB"/>
                        </w:rPr>
                      </w:pPr>
                      <w:r>
                        <w:rPr>
                          <w:lang w:val="en-GB"/>
                        </w:rPr>
                        <w:t>Move left</w:t>
                      </w:r>
                    </w:p>
                    <w:p w:rsidR="00F44CC6" w:rsidRDefault="00F44CC6" w:rsidP="00B337F3">
                      <w:pPr>
                        <w:jc w:val="center"/>
                        <w:rPr>
                          <w:lang w:val="en-GB"/>
                        </w:rPr>
                      </w:pPr>
                    </w:p>
                    <w:p w:rsidR="00F44CC6" w:rsidRPr="004C429F" w:rsidRDefault="00F44CC6" w:rsidP="00B337F3">
                      <w:pPr>
                        <w:jc w:val="center"/>
                        <w:rPr>
                          <w:lang w:val="en-GB"/>
                        </w:rPr>
                      </w:pPr>
                    </w:p>
                  </w:txbxContent>
                </v:textbox>
                <w10:wrap anchory="margin"/>
              </v:shape>
            </w:pict>
          </mc:Fallback>
        </mc:AlternateContent>
      </w:r>
      <w:r w:rsidRPr="00266FBE">
        <w:rPr>
          <w:noProof/>
          <w:highlight w:val="green"/>
          <w:lang w:val="en-GB" w:eastAsia="en-GB"/>
        </w:rPr>
        <mc:AlternateContent>
          <mc:Choice Requires="wps">
            <w:drawing>
              <wp:anchor distT="0" distB="0" distL="114300" distR="114300" simplePos="0" relativeHeight="251661312" behindDoc="0" locked="0" layoutInCell="1" allowOverlap="1" wp14:anchorId="19485729" wp14:editId="07447552">
                <wp:simplePos x="0" y="0"/>
                <wp:positionH relativeFrom="column">
                  <wp:posOffset>-142875</wp:posOffset>
                </wp:positionH>
                <wp:positionV relativeFrom="page">
                  <wp:posOffset>6591300</wp:posOffset>
                </wp:positionV>
                <wp:extent cx="1009650" cy="92710"/>
                <wp:effectExtent l="0" t="57150" r="19050" b="21590"/>
                <wp:wrapNone/>
                <wp:docPr id="4" name="Straight Arrow Connector 4"/>
                <wp:cNvGraphicFramePr/>
                <a:graphic xmlns:a="http://schemas.openxmlformats.org/drawingml/2006/main">
                  <a:graphicData uri="http://schemas.microsoft.com/office/word/2010/wordprocessingShape">
                    <wps:wsp>
                      <wps:cNvCnPr/>
                      <wps:spPr>
                        <a:xfrm flipV="1">
                          <a:off x="0" y="0"/>
                          <a:ext cx="1009650" cy="927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D87249" id="Straight Arrow Connector 4" o:spid="_x0000_s1026" type="#_x0000_t32" style="position:absolute;margin-left:-11.25pt;margin-top:519pt;width:79.5pt;height:7.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" strokecolor="#de1473 [3045]">
                <v:stroke endarrow="block"/>
                <w10:wrap anchory="page"/>
              </v:shape>
            </w:pict>
          </mc:Fallback>
        </mc:AlternateContent>
      </w:r>
      <w:r w:rsidRPr="00266FBE">
        <w:rPr>
          <w:noProof/>
          <w:highlight w:val="green"/>
          <w:lang w:val="en-GB" w:eastAsia="en-GB"/>
        </w:rPr>
        <mc:AlternateContent>
          <mc:Choice Requires="wps">
            <w:drawing>
              <wp:anchor distT="0" distB="0" distL="114300" distR="114300" simplePos="0" relativeHeight="251663360" behindDoc="0" locked="0" layoutInCell="1" allowOverlap="1" wp14:anchorId="2FDD2994" wp14:editId="5290E39D">
                <wp:simplePos x="0" y="0"/>
                <wp:positionH relativeFrom="column">
                  <wp:posOffset>2476499</wp:posOffset>
                </wp:positionH>
                <wp:positionV relativeFrom="page">
                  <wp:posOffset>6610350</wp:posOffset>
                </wp:positionV>
                <wp:extent cx="1171575" cy="904875"/>
                <wp:effectExtent l="38100" t="38100" r="28575" b="28575"/>
                <wp:wrapNone/>
                <wp:docPr id="5" name="Straight Arrow Connector 5"/>
                <wp:cNvGraphicFramePr/>
                <a:graphic xmlns:a="http://schemas.openxmlformats.org/drawingml/2006/main">
                  <a:graphicData uri="http://schemas.microsoft.com/office/word/2010/wordprocessingShape">
                    <wps:wsp>
                      <wps:cNvCnPr/>
                      <wps:spPr>
                        <a:xfrm flipH="1" flipV="1">
                          <a:off x="0" y="0"/>
                          <a:ext cx="1171575" cy="904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C4EF00" id="Straight Arrow Connector 5" o:spid="_x0000_s1026" type="#_x0000_t32" style="position:absolute;margin-left:195pt;margin-top:520.5pt;width:92.25pt;height:71.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" strokecolor="#de1473 [3045]">
                <v:stroke endarrow="block"/>
                <w10:wrap anchory="page"/>
              </v:shape>
            </w:pict>
          </mc:Fallback>
        </mc:AlternateContent>
      </w:r>
      <w:r w:rsidRPr="00266FBE">
        <w:rPr>
          <w:noProof/>
          <w:highlight w:val="green"/>
          <w:lang w:val="en-GB" w:eastAsia="en-GB"/>
        </w:rPr>
        <mc:AlternateContent>
          <mc:Choice Requires="wps">
            <w:drawing>
              <wp:anchor distT="45720" distB="45720" distL="114300" distR="114300" simplePos="0" relativeHeight="251665408" behindDoc="0" locked="0" layoutInCell="1" allowOverlap="1">
                <wp:simplePos x="0" y="0"/>
                <wp:positionH relativeFrom="column">
                  <wp:posOffset>3114675</wp:posOffset>
                </wp:positionH>
                <wp:positionV relativeFrom="topMargin">
                  <wp:posOffset>7258050</wp:posOffset>
                </wp:positionV>
                <wp:extent cx="962025" cy="3619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61950"/>
                        </a:xfrm>
                        <a:prstGeom prst="rect">
                          <a:avLst/>
                        </a:prstGeom>
                        <a:solidFill>
                          <a:srgbClr val="FFFFFF"/>
                        </a:solidFill>
                        <a:ln w="9525">
                          <a:solidFill>
                            <a:srgbClr val="000000"/>
                          </a:solidFill>
                          <a:miter lim="800000"/>
                          <a:headEnd/>
                          <a:tailEnd/>
                        </a:ln>
                      </wps:spPr>
                      <wps:txbx>
                        <w:txbxContent>
                          <w:p w:rsidR="00F44CC6" w:rsidRPr="004C429F" w:rsidRDefault="00F44CC6" w:rsidP="004C429F">
                            <w:pPr>
                              <w:jc w:val="center"/>
                            </w:pPr>
                            <w:r w:rsidRPr="004C429F">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45.25pt;margin-top:571.5pt;width:75.75pt;height: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">
                <v:textbox>
                  <w:txbxContent>
                    <w:p w:rsidR="00F44CC6" w:rsidRPr="004C429F" w:rsidRDefault="00F44CC6" w:rsidP="004C429F">
                      <w:pPr>
                        <w:jc w:val="center"/>
                      </w:pPr>
                      <w:r w:rsidRPr="004C429F">
                        <w:t>Attack</w:t>
                      </w:r>
                    </w:p>
                  </w:txbxContent>
                </v:textbox>
                <w10:wrap anchory="margin"/>
              </v:shape>
            </w:pict>
          </mc:Fallback>
        </mc:AlternateContent>
      </w:r>
      <w:r w:rsidRPr="00266FBE">
        <w:rPr>
          <w:noProof/>
          <w:highlight w:val="green"/>
          <w:lang w:val="en-GB" w:eastAsia="en-GB"/>
        </w:rPr>
        <mc:AlternateContent>
          <mc:Choice Requires="wps">
            <w:drawing>
              <wp:anchor distT="45720" distB="45720" distL="114300" distR="114300" simplePos="0" relativeHeight="251671552" behindDoc="0" locked="0" layoutInCell="1" allowOverlap="1" wp14:anchorId="1996FC39" wp14:editId="5056E635">
                <wp:simplePos x="0" y="0"/>
                <wp:positionH relativeFrom="column">
                  <wp:posOffset>342900</wp:posOffset>
                </wp:positionH>
                <wp:positionV relativeFrom="margin">
                  <wp:posOffset>6112510</wp:posOffset>
                </wp:positionV>
                <wp:extent cx="962025" cy="361950"/>
                <wp:effectExtent l="0" t="0" r="28575"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61950"/>
                        </a:xfrm>
                        <a:prstGeom prst="rect">
                          <a:avLst/>
                        </a:prstGeom>
                        <a:solidFill>
                          <a:srgbClr val="FFFFFF"/>
                        </a:solidFill>
                        <a:ln w="9525">
                          <a:solidFill>
                            <a:srgbClr val="000000"/>
                          </a:solidFill>
                          <a:miter lim="800000"/>
                          <a:headEnd/>
                          <a:tailEnd/>
                        </a:ln>
                      </wps:spPr>
                      <wps:txbx>
                        <w:txbxContent>
                          <w:p w:rsidR="00F44CC6" w:rsidRDefault="00F44CC6" w:rsidP="00B337F3">
                            <w:pPr>
                              <w:jc w:val="center"/>
                              <w:rPr>
                                <w:lang w:val="en-GB"/>
                              </w:rPr>
                            </w:pPr>
                            <w:r>
                              <w:rPr>
                                <w:lang w:val="en-GB"/>
                              </w:rPr>
                              <w:t>Jump</w:t>
                            </w:r>
                          </w:p>
                          <w:p w:rsidR="00F44CC6" w:rsidRPr="004C429F" w:rsidRDefault="00F44CC6" w:rsidP="00B337F3">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6FC39" id="_x0000_s1029" type="#_x0000_t202" style="position:absolute;left:0;text-align:left;margin-left:27pt;margin-top:481.3pt;width:75.75pt;height:2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">
                <v:textbox>
                  <w:txbxContent>
                    <w:p w:rsidR="00F44CC6" w:rsidRDefault="00F44CC6" w:rsidP="00B337F3">
                      <w:pPr>
                        <w:jc w:val="center"/>
                        <w:rPr>
                          <w:lang w:val="en-GB"/>
                        </w:rPr>
                      </w:pPr>
                      <w:r>
                        <w:rPr>
                          <w:lang w:val="en-GB"/>
                        </w:rPr>
                        <w:t>Jump</w:t>
                      </w:r>
                    </w:p>
                    <w:p w:rsidR="00F44CC6" w:rsidRPr="004C429F" w:rsidRDefault="00F44CC6" w:rsidP="00B337F3">
                      <w:pPr>
                        <w:jc w:val="center"/>
                        <w:rPr>
                          <w:lang w:val="en-GB"/>
                        </w:rPr>
                      </w:pPr>
                    </w:p>
                  </w:txbxContent>
                </v:textbox>
                <w10:wrap anchory="margin"/>
              </v:shape>
            </w:pict>
          </mc:Fallback>
        </mc:AlternateContent>
      </w:r>
      <w:r w:rsidRPr="00266FBE">
        <w:rPr>
          <w:noProof/>
          <w:highlight w:val="green"/>
          <w:lang w:val="en-GB" w:eastAsia="en-GB"/>
        </w:rPr>
        <mc:AlternateContent>
          <mc:Choice Requires="wps">
            <w:drawing>
              <wp:anchor distT="0" distB="0" distL="114300" distR="114300" simplePos="0" relativeHeight="251673600" behindDoc="0" locked="0" layoutInCell="1" allowOverlap="1" wp14:anchorId="25D5498E" wp14:editId="02738084">
                <wp:simplePos x="0" y="0"/>
                <wp:positionH relativeFrom="column">
                  <wp:posOffset>1304290</wp:posOffset>
                </wp:positionH>
                <wp:positionV relativeFrom="page">
                  <wp:posOffset>7058025</wp:posOffset>
                </wp:positionV>
                <wp:extent cx="619125" cy="342900"/>
                <wp:effectExtent l="0" t="38100" r="47625" b="19050"/>
                <wp:wrapNone/>
                <wp:docPr id="10" name="Straight Arrow Connector 10"/>
                <wp:cNvGraphicFramePr/>
                <a:graphic xmlns:a="http://schemas.openxmlformats.org/drawingml/2006/main">
                  <a:graphicData uri="http://schemas.microsoft.com/office/word/2010/wordprocessingShape">
                    <wps:wsp>
                      <wps:cNvCnPr/>
                      <wps:spPr>
                        <a:xfrm flipV="1">
                          <a:off x="0" y="0"/>
                          <a:ext cx="619125"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1C54C2" id="Straight Arrow Connector 10" o:spid="_x0000_s1026" type="#_x0000_t32" style="position:absolute;margin-left:102.7pt;margin-top:555.75pt;width:48.75pt;height:27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" strokecolor="#de1473 [3045]">
                <v:stroke endarrow="block"/>
                <w10:wrap anchory="page"/>
              </v:shape>
            </w:pict>
          </mc:Fallback>
        </mc:AlternateContent>
      </w:r>
      <w:r w:rsidR="00B978AB" w:rsidRPr="00266FBE">
        <w:rPr>
          <w:noProof/>
          <w:highlight w:val="green"/>
          <w:lang w:val="en-GB" w:eastAsia="en-GB"/>
        </w:rPr>
        <w:drawing>
          <wp:inline distT="0" distB="0" distL="0" distR="0">
            <wp:extent cx="5486400" cy="2245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board im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245995"/>
                    </a:xfrm>
                    <a:prstGeom prst="rect">
                      <a:avLst/>
                    </a:prstGeom>
                  </pic:spPr>
                </pic:pic>
              </a:graphicData>
            </a:graphic>
          </wp:inline>
        </w:drawing>
      </w:r>
    </w:p>
    <w:p w:rsidR="004703EE" w:rsidRPr="00266FBE" w:rsidRDefault="00D47A93" w:rsidP="00B978AB">
      <w:pPr>
        <w:ind w:left="360"/>
        <w:rPr>
          <w:highlight w:val="green"/>
        </w:rPr>
      </w:pPr>
      <w:r w:rsidRPr="00266FBE">
        <w:rPr>
          <w:noProof/>
          <w:highlight w:val="green"/>
          <w:lang w:val="en-GB" w:eastAsia="en-GB"/>
        </w:rPr>
        <mc:AlternateContent>
          <mc:Choice Requires="wps">
            <w:drawing>
              <wp:anchor distT="0" distB="0" distL="114300" distR="114300" simplePos="0" relativeHeight="251685888" behindDoc="0" locked="0" layoutInCell="1" allowOverlap="1" wp14:anchorId="0B455EFC" wp14:editId="7F5994A1">
                <wp:simplePos x="0" y="0"/>
                <wp:positionH relativeFrom="column">
                  <wp:posOffset>4029075</wp:posOffset>
                </wp:positionH>
                <wp:positionV relativeFrom="page">
                  <wp:posOffset>2200275</wp:posOffset>
                </wp:positionV>
                <wp:extent cx="981075" cy="647700"/>
                <wp:effectExtent l="38100" t="38100" r="28575"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981075" cy="647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394AC1" id="Straight Arrow Connector 16" o:spid="_x0000_s1026" type="#_x0000_t32" style="position:absolute;margin-left:317.25pt;margin-top:173.25pt;width:77.25pt;height:51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" strokecolor="#de1473 [3045]">
                <v:stroke endarrow="block"/>
                <w10:wrap anchory="page"/>
              </v:shape>
            </w:pict>
          </mc:Fallback>
        </mc:AlternateContent>
      </w:r>
      <w:r w:rsidRPr="00266FBE">
        <w:rPr>
          <w:noProof/>
          <w:highlight w:val="green"/>
          <w:lang w:val="en-GB" w:eastAsia="en-GB"/>
        </w:rPr>
        <mc:AlternateContent>
          <mc:Choice Requires="wps">
            <w:drawing>
              <wp:anchor distT="45720" distB="45720" distL="114300" distR="114300" simplePos="0" relativeHeight="251677696" behindDoc="0" locked="0" layoutInCell="1" allowOverlap="1" wp14:anchorId="45146C58" wp14:editId="3B8D39AC">
                <wp:simplePos x="0" y="0"/>
                <wp:positionH relativeFrom="column">
                  <wp:posOffset>5067300</wp:posOffset>
                </wp:positionH>
                <wp:positionV relativeFrom="margin">
                  <wp:posOffset>1537335</wp:posOffset>
                </wp:positionV>
                <wp:extent cx="962025" cy="361950"/>
                <wp:effectExtent l="0" t="0" r="28575"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61950"/>
                        </a:xfrm>
                        <a:prstGeom prst="rect">
                          <a:avLst/>
                        </a:prstGeom>
                        <a:solidFill>
                          <a:srgbClr val="FFFFFF"/>
                        </a:solidFill>
                        <a:ln w="9525">
                          <a:solidFill>
                            <a:srgbClr val="000000"/>
                          </a:solidFill>
                          <a:miter lim="800000"/>
                          <a:headEnd/>
                          <a:tailEnd/>
                        </a:ln>
                      </wps:spPr>
                      <wps:txbx>
                        <w:txbxContent>
                          <w:p w:rsidR="00F44CC6" w:rsidRDefault="00F44CC6" w:rsidP="00B337F3">
                            <w:pPr>
                              <w:jc w:val="center"/>
                              <w:rPr>
                                <w:lang w:val="en-GB"/>
                              </w:rPr>
                            </w:pPr>
                            <w:r>
                              <w:rPr>
                                <w:lang w:val="en-GB"/>
                              </w:rPr>
                              <w:t>Jump</w:t>
                            </w:r>
                          </w:p>
                          <w:p w:rsidR="00F44CC6" w:rsidRPr="004C429F" w:rsidRDefault="00F44CC6" w:rsidP="00B337F3">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46C58" id="_x0000_s1030" type="#_x0000_t202" style="position:absolute;left:0;text-align:left;margin-left:399pt;margin-top:121.05pt;width:75.75pt;height:28.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">
                <v:textbox>
                  <w:txbxContent>
                    <w:p w:rsidR="00F44CC6" w:rsidRDefault="00F44CC6" w:rsidP="00B337F3">
                      <w:pPr>
                        <w:jc w:val="center"/>
                        <w:rPr>
                          <w:lang w:val="en-GB"/>
                        </w:rPr>
                      </w:pPr>
                      <w:r>
                        <w:rPr>
                          <w:lang w:val="en-GB"/>
                        </w:rPr>
                        <w:t>Jump</w:t>
                      </w:r>
                    </w:p>
                    <w:p w:rsidR="00F44CC6" w:rsidRPr="004C429F" w:rsidRDefault="00F44CC6" w:rsidP="00B337F3">
                      <w:pPr>
                        <w:jc w:val="center"/>
                        <w:rPr>
                          <w:lang w:val="en-GB"/>
                        </w:rPr>
                      </w:pPr>
                    </w:p>
                  </w:txbxContent>
                </v:textbox>
                <w10:wrap anchory="margin"/>
              </v:shape>
            </w:pict>
          </mc:Fallback>
        </mc:AlternateContent>
      </w:r>
      <w:r w:rsidRPr="00266FBE">
        <w:rPr>
          <w:noProof/>
          <w:highlight w:val="green"/>
          <w:lang w:val="en-GB" w:eastAsia="en-GB"/>
        </w:rPr>
        <mc:AlternateContent>
          <mc:Choice Requires="wps">
            <w:drawing>
              <wp:anchor distT="45720" distB="45720" distL="114300" distR="114300" simplePos="0" relativeHeight="251675648" behindDoc="0" locked="0" layoutInCell="1" allowOverlap="1" wp14:anchorId="5EEB9717" wp14:editId="0F102C4B">
                <wp:simplePos x="0" y="0"/>
                <wp:positionH relativeFrom="column">
                  <wp:posOffset>5010150</wp:posOffset>
                </wp:positionH>
                <wp:positionV relativeFrom="topMargin">
                  <wp:posOffset>1400175</wp:posOffset>
                </wp:positionV>
                <wp:extent cx="962025" cy="361950"/>
                <wp:effectExtent l="0" t="0" r="2857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61950"/>
                        </a:xfrm>
                        <a:prstGeom prst="rect">
                          <a:avLst/>
                        </a:prstGeom>
                        <a:solidFill>
                          <a:srgbClr val="FFFFFF"/>
                        </a:solidFill>
                        <a:ln w="9525">
                          <a:solidFill>
                            <a:srgbClr val="000000"/>
                          </a:solidFill>
                          <a:miter lim="800000"/>
                          <a:headEnd/>
                          <a:tailEnd/>
                        </a:ln>
                      </wps:spPr>
                      <wps:txbx>
                        <w:txbxContent>
                          <w:p w:rsidR="00F44CC6" w:rsidRPr="004C429F" w:rsidRDefault="00F44CC6" w:rsidP="00B337F3">
                            <w:pPr>
                              <w:jc w:val="center"/>
                            </w:pPr>
                            <w:r w:rsidRPr="004C429F">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B9717" id="_x0000_s1031" type="#_x0000_t202" style="position:absolute;left:0;text-align:left;margin-left:394.5pt;margin-top:110.25pt;width:75.75pt;height:2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">
                <v:textbox>
                  <w:txbxContent>
                    <w:p w:rsidR="00F44CC6" w:rsidRPr="004C429F" w:rsidRDefault="00F44CC6" w:rsidP="00B337F3">
                      <w:pPr>
                        <w:jc w:val="center"/>
                      </w:pPr>
                      <w:r w:rsidRPr="004C429F">
                        <w:t>Attack</w:t>
                      </w:r>
                    </w:p>
                  </w:txbxContent>
                </v:textbox>
                <w10:wrap anchory="margin"/>
              </v:shape>
            </w:pict>
          </mc:Fallback>
        </mc:AlternateContent>
      </w:r>
      <w:r w:rsidRPr="00266FBE">
        <w:rPr>
          <w:noProof/>
          <w:highlight w:val="green"/>
          <w:lang w:val="en-GB" w:eastAsia="en-GB"/>
        </w:rPr>
        <mc:AlternateContent>
          <mc:Choice Requires="wps">
            <w:drawing>
              <wp:anchor distT="0" distB="0" distL="114300" distR="114300" simplePos="0" relativeHeight="251683840" behindDoc="0" locked="0" layoutInCell="1" allowOverlap="1" wp14:anchorId="0B455EFC" wp14:editId="7F5994A1">
                <wp:simplePos x="0" y="0"/>
                <wp:positionH relativeFrom="column">
                  <wp:posOffset>3829050</wp:posOffset>
                </wp:positionH>
                <wp:positionV relativeFrom="page">
                  <wp:posOffset>1628775</wp:posOffset>
                </wp:positionV>
                <wp:extent cx="1123950" cy="190500"/>
                <wp:effectExtent l="38100" t="0" r="19050" b="76200"/>
                <wp:wrapNone/>
                <wp:docPr id="15" name="Straight Arrow Connector 15"/>
                <wp:cNvGraphicFramePr/>
                <a:graphic xmlns:a="http://schemas.openxmlformats.org/drawingml/2006/main">
                  <a:graphicData uri="http://schemas.microsoft.com/office/word/2010/wordprocessingShape">
                    <wps:wsp>
                      <wps:cNvCnPr/>
                      <wps:spPr>
                        <a:xfrm flipH="1">
                          <a:off x="0" y="0"/>
                          <a:ext cx="1123950" cy="190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0B4CFC" id="Straight Arrow Connector 15" o:spid="_x0000_s1026" type="#_x0000_t32" style="position:absolute;margin-left:301.5pt;margin-top:128.25pt;width:88.5pt;height: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" strokecolor="#de1473 [3045]">
                <v:stroke endarrow="block"/>
                <w10:wrap anchory="page"/>
              </v:shape>
            </w:pict>
          </mc:Fallback>
        </mc:AlternateContent>
      </w:r>
      <w:r w:rsidRPr="00266FBE">
        <w:rPr>
          <w:noProof/>
          <w:highlight w:val="green"/>
          <w:lang w:val="en-GB" w:eastAsia="en-GB"/>
        </w:rPr>
        <mc:AlternateContent>
          <mc:Choice Requires="wps">
            <w:drawing>
              <wp:anchor distT="0" distB="0" distL="114300" distR="114300" simplePos="0" relativeHeight="251681792" behindDoc="0" locked="0" layoutInCell="1" allowOverlap="1" wp14:anchorId="0B455EFC" wp14:editId="7F5994A1">
                <wp:simplePos x="0" y="0"/>
                <wp:positionH relativeFrom="column">
                  <wp:posOffset>838200</wp:posOffset>
                </wp:positionH>
                <wp:positionV relativeFrom="page">
                  <wp:posOffset>1885950</wp:posOffset>
                </wp:positionV>
                <wp:extent cx="828675" cy="85725"/>
                <wp:effectExtent l="0" t="57150" r="28575" b="28575"/>
                <wp:wrapNone/>
                <wp:docPr id="14" name="Straight Arrow Connector 14"/>
                <wp:cNvGraphicFramePr/>
                <a:graphic xmlns:a="http://schemas.openxmlformats.org/drawingml/2006/main">
                  <a:graphicData uri="http://schemas.microsoft.com/office/word/2010/wordprocessingShape">
                    <wps:wsp>
                      <wps:cNvCnPr/>
                      <wps:spPr>
                        <a:xfrm flipV="1">
                          <a:off x="0" y="0"/>
                          <a:ext cx="828675" cy="857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1AA826" id="Straight Arrow Connector 14" o:spid="_x0000_s1026" type="#_x0000_t32" style="position:absolute;margin-left:66pt;margin-top:148.5pt;width:65.25pt;height:6.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" strokecolor="#de1473 [3045]">
                <v:stroke endarrow="block"/>
                <w10:wrap anchory="page"/>
              </v:shape>
            </w:pict>
          </mc:Fallback>
        </mc:AlternateContent>
      </w:r>
      <w:r w:rsidRPr="00266FBE">
        <w:rPr>
          <w:noProof/>
          <w:highlight w:val="green"/>
          <w:lang w:val="en-GB" w:eastAsia="en-GB"/>
        </w:rPr>
        <mc:AlternateContent>
          <mc:Choice Requires="wps">
            <w:drawing>
              <wp:anchor distT="45720" distB="45720" distL="114300" distR="114300" simplePos="0" relativeHeight="251679744" behindDoc="0" locked="0" layoutInCell="1" allowOverlap="1" wp14:anchorId="4C5D966B" wp14:editId="3D606F3F">
                <wp:simplePos x="0" y="0"/>
                <wp:positionH relativeFrom="column">
                  <wp:posOffset>-428625</wp:posOffset>
                </wp:positionH>
                <wp:positionV relativeFrom="margin">
                  <wp:posOffset>569595</wp:posOffset>
                </wp:positionV>
                <wp:extent cx="1200150" cy="590550"/>
                <wp:effectExtent l="0" t="0" r="1905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90550"/>
                        </a:xfrm>
                        <a:prstGeom prst="rect">
                          <a:avLst/>
                        </a:prstGeom>
                        <a:solidFill>
                          <a:srgbClr val="FFFFFF"/>
                        </a:solidFill>
                        <a:ln w="9525">
                          <a:solidFill>
                            <a:srgbClr val="000000"/>
                          </a:solidFill>
                          <a:miter lim="800000"/>
                          <a:headEnd/>
                          <a:tailEnd/>
                        </a:ln>
                      </wps:spPr>
                      <wps:txbx>
                        <w:txbxContent>
                          <w:p w:rsidR="00F44CC6" w:rsidRDefault="00F44CC6" w:rsidP="00B337F3">
                            <w:pPr>
                              <w:jc w:val="center"/>
                              <w:rPr>
                                <w:lang w:val="en-GB"/>
                              </w:rPr>
                            </w:pPr>
                            <w:r>
                              <w:rPr>
                                <w:lang w:val="en-GB"/>
                              </w:rPr>
                              <w:t>Move left and right</w:t>
                            </w:r>
                          </w:p>
                          <w:p w:rsidR="00F44CC6" w:rsidRDefault="00F44CC6" w:rsidP="00B337F3">
                            <w:pPr>
                              <w:jc w:val="center"/>
                              <w:rPr>
                                <w:lang w:val="en-GB"/>
                              </w:rPr>
                            </w:pPr>
                          </w:p>
                          <w:p w:rsidR="00F44CC6" w:rsidRPr="004C429F" w:rsidRDefault="00F44CC6" w:rsidP="00B337F3">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D966B" id="_x0000_s1032" type="#_x0000_t202" style="position:absolute;left:0;text-align:left;margin-left:-33.75pt;margin-top:44.85pt;width:94.5pt;height:4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">
                <v:textbox>
                  <w:txbxContent>
                    <w:p w:rsidR="00F44CC6" w:rsidRDefault="00F44CC6" w:rsidP="00B337F3">
                      <w:pPr>
                        <w:jc w:val="center"/>
                        <w:rPr>
                          <w:lang w:val="en-GB"/>
                        </w:rPr>
                      </w:pPr>
                      <w:r>
                        <w:rPr>
                          <w:lang w:val="en-GB"/>
                        </w:rPr>
                        <w:t>Move left and right</w:t>
                      </w:r>
                    </w:p>
                    <w:p w:rsidR="00F44CC6" w:rsidRDefault="00F44CC6" w:rsidP="00B337F3">
                      <w:pPr>
                        <w:jc w:val="center"/>
                        <w:rPr>
                          <w:lang w:val="en-GB"/>
                        </w:rPr>
                      </w:pPr>
                    </w:p>
                    <w:p w:rsidR="00F44CC6" w:rsidRPr="004C429F" w:rsidRDefault="00F44CC6" w:rsidP="00B337F3">
                      <w:pPr>
                        <w:jc w:val="center"/>
                        <w:rPr>
                          <w:lang w:val="en-GB"/>
                        </w:rPr>
                      </w:pPr>
                    </w:p>
                  </w:txbxContent>
                </v:textbox>
                <w10:wrap anchory="margin"/>
              </v:shape>
            </w:pict>
          </mc:Fallback>
        </mc:AlternateContent>
      </w:r>
      <w:r w:rsidR="004703EE" w:rsidRPr="00266FBE">
        <w:rPr>
          <w:noProof/>
          <w:highlight w:val="green"/>
          <w:lang w:val="en-GB" w:eastAsia="en-GB"/>
        </w:rPr>
        <w:drawing>
          <wp:inline distT="0" distB="0" distL="0" distR="0">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af0da7b-f5d0-418f-88ab-8ae631aafe9d.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4718A8" w:rsidRPr="00266FBE" w:rsidRDefault="004718A8" w:rsidP="004718A8">
      <w:pPr>
        <w:pStyle w:val="Heading2"/>
        <w:rPr>
          <w:color w:val="00B050"/>
          <w:highlight w:val="green"/>
        </w:rPr>
      </w:pPr>
      <w:bookmarkStart w:id="17" w:name="_Toc525635151"/>
      <w:r w:rsidRPr="00266FBE">
        <w:rPr>
          <w:color w:val="00B050"/>
          <w:highlight w:val="green"/>
        </w:rPr>
        <w:t>Target audience</w:t>
      </w:r>
      <w:bookmarkEnd w:id="17"/>
    </w:p>
    <w:p w:rsidR="00FD74C4" w:rsidRPr="00266FBE" w:rsidRDefault="00C00637" w:rsidP="00FD74C4">
      <w:pPr>
        <w:rPr>
          <w:highlight w:val="green"/>
        </w:rPr>
      </w:pPr>
      <w:r w:rsidRPr="00266FBE">
        <w:rPr>
          <w:highlight w:val="green"/>
        </w:rPr>
        <w:t>This game is targeted at people from the age of 9 to 35 as this age range are more likely to fans of the zombie genre than anyone older or younger. This game is also targeted towards people who are fans of 2D side scrollers and Zombie games. The is targeted towards the more casual gamer as it is relatively simple and not extremely challenging.</w:t>
      </w:r>
    </w:p>
    <w:p w:rsidR="004718A8" w:rsidRPr="00266FBE" w:rsidRDefault="004718A8" w:rsidP="004718A8">
      <w:pPr>
        <w:pStyle w:val="Heading2"/>
        <w:rPr>
          <w:color w:val="00B050"/>
          <w:highlight w:val="green"/>
        </w:rPr>
      </w:pPr>
      <w:bookmarkStart w:id="18" w:name="_Toc525635152"/>
      <w:r w:rsidRPr="00266FBE">
        <w:rPr>
          <w:color w:val="00B050"/>
          <w:highlight w:val="green"/>
        </w:rPr>
        <w:t>Unique selling points</w:t>
      </w:r>
      <w:bookmarkEnd w:id="18"/>
    </w:p>
    <w:p w:rsidR="00C00637" w:rsidRPr="00266FBE" w:rsidRDefault="00C00637" w:rsidP="00C00637">
      <w:pPr>
        <w:pStyle w:val="ListParagraph"/>
        <w:numPr>
          <w:ilvl w:val="0"/>
          <w:numId w:val="18"/>
        </w:numPr>
        <w:rPr>
          <w:highlight w:val="green"/>
        </w:rPr>
      </w:pPr>
      <w:r w:rsidRPr="00266FBE">
        <w:rPr>
          <w:highlight w:val="green"/>
        </w:rPr>
        <w:t>A cartoon art style with fun characters and enemies.</w:t>
      </w:r>
      <w:r w:rsidR="00D123A2" w:rsidRPr="00266FBE">
        <w:rPr>
          <w:highlight w:val="green"/>
        </w:rPr>
        <w:t xml:space="preserve"> </w:t>
      </w:r>
    </w:p>
    <w:p w:rsidR="00C00637" w:rsidRPr="00266FBE" w:rsidRDefault="00C00637" w:rsidP="00C00637">
      <w:pPr>
        <w:pStyle w:val="ListParagraph"/>
        <w:numPr>
          <w:ilvl w:val="0"/>
          <w:numId w:val="18"/>
        </w:numPr>
        <w:rPr>
          <w:highlight w:val="green"/>
        </w:rPr>
      </w:pPr>
      <w:r w:rsidRPr="00266FBE">
        <w:rPr>
          <w:highlight w:val="green"/>
        </w:rPr>
        <w:t>A fun and intriguing setting.</w:t>
      </w:r>
    </w:p>
    <w:p w:rsidR="00C00637" w:rsidRPr="00266FBE" w:rsidRDefault="00C00637" w:rsidP="00C00637">
      <w:pPr>
        <w:pStyle w:val="ListParagraph"/>
        <w:numPr>
          <w:ilvl w:val="0"/>
          <w:numId w:val="18"/>
        </w:numPr>
        <w:rPr>
          <w:highlight w:val="green"/>
        </w:rPr>
      </w:pPr>
      <w:r w:rsidRPr="00266FBE">
        <w:rPr>
          <w:highlight w:val="green"/>
        </w:rPr>
        <w:t>Light hearted and colourful.</w:t>
      </w:r>
    </w:p>
    <w:p w:rsidR="00C00637" w:rsidRPr="00266FBE" w:rsidRDefault="00C00637" w:rsidP="00C00637">
      <w:pPr>
        <w:pStyle w:val="ListParagraph"/>
        <w:numPr>
          <w:ilvl w:val="0"/>
          <w:numId w:val="18"/>
        </w:numPr>
        <w:rPr>
          <w:highlight w:val="green"/>
        </w:rPr>
      </w:pPr>
      <w:r w:rsidRPr="00266FBE">
        <w:rPr>
          <w:highlight w:val="green"/>
        </w:rPr>
        <w:t xml:space="preserve">A mix of platforming and hack and </w:t>
      </w:r>
      <w:r w:rsidR="00245AF5" w:rsidRPr="00266FBE">
        <w:rPr>
          <w:highlight w:val="green"/>
        </w:rPr>
        <w:t>slash gameplay.</w:t>
      </w:r>
    </w:p>
    <w:p w:rsidR="004718A8" w:rsidRPr="00266FBE" w:rsidRDefault="004718A8" w:rsidP="004718A8">
      <w:pPr>
        <w:pStyle w:val="Heading2"/>
        <w:rPr>
          <w:color w:val="00B050"/>
          <w:highlight w:val="green"/>
        </w:rPr>
      </w:pPr>
      <w:bookmarkStart w:id="19" w:name="_Toc525635153"/>
      <w:r w:rsidRPr="00266FBE">
        <w:rPr>
          <w:color w:val="00B050"/>
          <w:highlight w:val="green"/>
        </w:rPr>
        <w:lastRenderedPageBreak/>
        <w:t>Mood board</w:t>
      </w:r>
      <w:bookmarkEnd w:id="19"/>
    </w:p>
    <w:p w:rsidR="00A74156" w:rsidRPr="00266FBE" w:rsidRDefault="00A74156" w:rsidP="00A74156">
      <w:pPr>
        <w:rPr>
          <w:highlight w:val="green"/>
        </w:rPr>
      </w:pPr>
      <w:r w:rsidRPr="00266FBE">
        <w:rPr>
          <w:noProof/>
          <w:highlight w:val="green"/>
          <w:lang w:val="en-GB" w:eastAsia="en-GB"/>
        </w:rPr>
        <w:drawing>
          <wp:inline distT="0" distB="0" distL="0" distR="0">
            <wp:extent cx="2809875" cy="2809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ombie_hand_burs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r w:rsidRPr="00266FBE">
        <w:rPr>
          <w:noProof/>
          <w:highlight w:val="green"/>
          <w:lang w:val="en-GB" w:eastAsia="en-GB"/>
        </w:rPr>
        <w:drawing>
          <wp:inline distT="0" distB="0" distL="0" distR="0">
            <wp:extent cx="20574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toon-zombie-vector-illustration-3362538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7400" cy="2743200"/>
                    </a:xfrm>
                    <a:prstGeom prst="rect">
                      <a:avLst/>
                    </a:prstGeom>
                  </pic:spPr>
                </pic:pic>
              </a:graphicData>
            </a:graphic>
          </wp:inline>
        </w:drawing>
      </w:r>
      <w:r w:rsidRPr="00266FBE">
        <w:rPr>
          <w:noProof/>
          <w:highlight w:val="green"/>
          <w:lang w:val="en-GB" w:eastAsia="en-GB"/>
        </w:rPr>
        <w:drawing>
          <wp:inline distT="0" distB="0" distL="0" distR="0">
            <wp:extent cx="2809875" cy="2231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l_340x270.588420910_n788.jpg"/>
                    <pic:cNvPicPr/>
                  </pic:nvPicPr>
                  <pic:blipFill>
                    <a:blip r:embed="rId13">
                      <a:extLst>
                        <a:ext uri="{28A0092B-C50C-407E-A947-70E740481C1C}">
                          <a14:useLocalDpi xmlns:a14="http://schemas.microsoft.com/office/drawing/2010/main" val="0"/>
                        </a:ext>
                      </a:extLst>
                    </a:blip>
                    <a:stretch>
                      <a:fillRect/>
                    </a:stretch>
                  </pic:blipFill>
                  <pic:spPr>
                    <a:xfrm>
                      <a:off x="0" y="0"/>
                      <a:ext cx="2818309" cy="2238069"/>
                    </a:xfrm>
                    <a:prstGeom prst="rect">
                      <a:avLst/>
                    </a:prstGeom>
                  </pic:spPr>
                </pic:pic>
              </a:graphicData>
            </a:graphic>
          </wp:inline>
        </w:drawing>
      </w:r>
      <w:r w:rsidRPr="00266FBE">
        <w:rPr>
          <w:noProof/>
          <w:highlight w:val="green"/>
          <w:lang w:val="en-GB" w:eastAsia="en-GB"/>
        </w:rPr>
        <w:drawing>
          <wp:inline distT="0" distB="0" distL="0" distR="0">
            <wp:extent cx="1819656" cy="2743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toon-super-soldier-gas-mask-vector-illustration-7600256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9656" cy="2743200"/>
                    </a:xfrm>
                    <a:prstGeom prst="rect">
                      <a:avLst/>
                    </a:prstGeom>
                  </pic:spPr>
                </pic:pic>
              </a:graphicData>
            </a:graphic>
          </wp:inline>
        </w:drawing>
      </w:r>
      <w:r w:rsidRPr="00266FBE">
        <w:rPr>
          <w:noProof/>
          <w:highlight w:val="green"/>
          <w:lang w:val="en-GB" w:eastAsia="en-GB"/>
        </w:rPr>
        <w:drawing>
          <wp:inline distT="0" distB="0" distL="0" distR="0">
            <wp:extent cx="5381625" cy="211079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unted_forest_by_rinnaki-d50shmi.png"/>
                    <pic:cNvPicPr/>
                  </pic:nvPicPr>
                  <pic:blipFill>
                    <a:blip r:embed="rId15">
                      <a:extLst>
                        <a:ext uri="{28A0092B-C50C-407E-A947-70E740481C1C}">
                          <a14:useLocalDpi xmlns:a14="http://schemas.microsoft.com/office/drawing/2010/main" val="0"/>
                        </a:ext>
                      </a:extLst>
                    </a:blip>
                    <a:stretch>
                      <a:fillRect/>
                    </a:stretch>
                  </pic:blipFill>
                  <pic:spPr>
                    <a:xfrm>
                      <a:off x="0" y="0"/>
                      <a:ext cx="5434058" cy="2131359"/>
                    </a:xfrm>
                    <a:prstGeom prst="rect">
                      <a:avLst/>
                    </a:prstGeom>
                  </pic:spPr>
                </pic:pic>
              </a:graphicData>
            </a:graphic>
          </wp:inline>
        </w:drawing>
      </w:r>
    </w:p>
    <w:p w:rsidR="004718A8" w:rsidRPr="00266FBE" w:rsidRDefault="004718A8" w:rsidP="004718A8">
      <w:pPr>
        <w:pStyle w:val="Heading2"/>
        <w:rPr>
          <w:color w:val="00B050"/>
          <w:highlight w:val="green"/>
        </w:rPr>
      </w:pPr>
      <w:bookmarkStart w:id="20" w:name="_Toc525635154"/>
      <w:r w:rsidRPr="00266FBE">
        <w:rPr>
          <w:color w:val="00B050"/>
          <w:highlight w:val="green"/>
        </w:rPr>
        <w:lastRenderedPageBreak/>
        <w:t>Character brief</w:t>
      </w:r>
      <w:bookmarkEnd w:id="20"/>
    </w:p>
    <w:p w:rsidR="00A74156" w:rsidRPr="00266FBE" w:rsidRDefault="00A74156" w:rsidP="00A74156">
      <w:pPr>
        <w:rPr>
          <w:highlight w:val="green"/>
        </w:rPr>
      </w:pPr>
      <w:r w:rsidRPr="00266FBE">
        <w:rPr>
          <w:highlight w:val="green"/>
        </w:rPr>
        <w:t>Nickname: Steel</w:t>
      </w:r>
    </w:p>
    <w:p w:rsidR="00A74156" w:rsidRPr="00266FBE" w:rsidRDefault="00A74156" w:rsidP="00A74156">
      <w:pPr>
        <w:rPr>
          <w:highlight w:val="green"/>
        </w:rPr>
      </w:pPr>
      <w:r w:rsidRPr="00266FBE">
        <w:rPr>
          <w:highlight w:val="green"/>
        </w:rPr>
        <w:t>Estimated age: 40</w:t>
      </w:r>
    </w:p>
    <w:p w:rsidR="00D5409F" w:rsidRPr="00266FBE" w:rsidRDefault="00A74156" w:rsidP="00D5409F">
      <w:pPr>
        <w:rPr>
          <w:highlight w:val="green"/>
        </w:rPr>
      </w:pPr>
      <w:r w:rsidRPr="00266FBE">
        <w:rPr>
          <w:highlight w:val="green"/>
        </w:rPr>
        <w:t xml:space="preserve">Background: Steel </w:t>
      </w:r>
      <w:r w:rsidR="00743215" w:rsidRPr="00266FBE">
        <w:rPr>
          <w:highlight w:val="green"/>
        </w:rPr>
        <w:t xml:space="preserve">was ex special forces with a natural talent for building things out of scraps he could find. He was resourceful and liked to tinker with gadgets he’d make in his spare time. When Steel was in the special forces he was part of a task unit that would respond to chemical attacks, this meant he worked hands on with countless different countermeasures such as airborne vaccines to cure illnesses or infections. When the zombie outbreak hit Steel immediately started working on a plan. He would develop a cure and find a way to distribute </w:t>
      </w:r>
      <w:r w:rsidR="00993B0D" w:rsidRPr="00266FBE">
        <w:rPr>
          <w:highlight w:val="green"/>
        </w:rPr>
        <w:t>it, saving millions of people and stopping the virus in its tracks.</w:t>
      </w:r>
      <w:r w:rsidR="00FD7EB1" w:rsidRPr="00266FBE">
        <w:rPr>
          <w:highlight w:val="green"/>
        </w:rPr>
        <w:t xml:space="preserve"> He </w:t>
      </w:r>
      <w:r w:rsidR="00D123A2" w:rsidRPr="00266FBE">
        <w:rPr>
          <w:highlight w:val="green"/>
        </w:rPr>
        <w:t>also contrasted himself a suit of</w:t>
      </w:r>
      <w:r w:rsidR="00FD7EB1" w:rsidRPr="00266FBE">
        <w:rPr>
          <w:highlight w:val="green"/>
        </w:rPr>
        <w:t xml:space="preserve"> armour that would allow him to go outside in search of any supplies or resources he might need.</w:t>
      </w:r>
    </w:p>
    <w:p w:rsidR="008A30B1" w:rsidRPr="00266FBE" w:rsidRDefault="004718A8" w:rsidP="00D5409F">
      <w:pPr>
        <w:pStyle w:val="Heading2"/>
        <w:rPr>
          <w:color w:val="00B050"/>
          <w:highlight w:val="green"/>
        </w:rPr>
      </w:pPr>
      <w:bookmarkStart w:id="21" w:name="_Toc525635155"/>
      <w:r w:rsidRPr="00266FBE">
        <w:rPr>
          <w:color w:val="00B050"/>
          <w:highlight w:val="green"/>
        </w:rPr>
        <w:lastRenderedPageBreak/>
        <w:t>Concept art</w:t>
      </w:r>
      <w:bookmarkEnd w:id="21"/>
    </w:p>
    <w:p w:rsidR="008A30B1" w:rsidRPr="00266FBE" w:rsidRDefault="008A30B1" w:rsidP="008A30B1">
      <w:pPr>
        <w:rPr>
          <w:highlight w:val="green"/>
        </w:rPr>
      </w:pPr>
      <w:r w:rsidRPr="00266FBE">
        <w:rPr>
          <w:highlight w:val="green"/>
        </w:rPr>
        <w:t>Main character “Steel”</w:t>
      </w:r>
      <w:r w:rsidR="00D17598" w:rsidRPr="00266FBE">
        <w:rPr>
          <w:noProof/>
          <w:highlight w:val="green"/>
          <w:lang w:val="en-GB" w:eastAsia="en-GB"/>
        </w:rPr>
        <w:drawing>
          <wp:inline distT="0" distB="0" distL="0" distR="0">
            <wp:extent cx="7315200"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eel - GMcf.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D17598" w:rsidRPr="00266FBE" w:rsidRDefault="008A30B1" w:rsidP="008A30B1">
      <w:pPr>
        <w:rPr>
          <w:highlight w:val="green"/>
        </w:rPr>
      </w:pPr>
      <w:r w:rsidRPr="00266FBE">
        <w:rPr>
          <w:highlight w:val="green"/>
        </w:rPr>
        <w:lastRenderedPageBreak/>
        <w:t>Level design</w:t>
      </w:r>
      <w:r w:rsidRPr="00266FBE">
        <w:rPr>
          <w:noProof/>
          <w:highlight w:val="green"/>
          <w:lang w:val="en-GB" w:eastAsia="en-GB"/>
        </w:rPr>
        <w:drawing>
          <wp:inline distT="0" distB="0" distL="0" distR="0">
            <wp:extent cx="54864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M level - GMc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r w:rsidRPr="00266FBE">
        <w:rPr>
          <w:highlight w:val="green"/>
        </w:rPr>
        <w:lastRenderedPageBreak/>
        <w:t>Main menu</w:t>
      </w:r>
      <w:r w:rsidRPr="00266FBE">
        <w:rPr>
          <w:noProof/>
          <w:highlight w:val="green"/>
          <w:lang w:val="en-GB" w:eastAsia="en-GB"/>
        </w:rPr>
        <w:drawing>
          <wp:inline distT="0" distB="0" distL="0" distR="0">
            <wp:extent cx="5486400"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M menu - GMcF.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0A3A31" w:rsidRPr="00266FBE" w:rsidRDefault="000A3A31" w:rsidP="004718A8">
      <w:pPr>
        <w:rPr>
          <w:highlight w:val="green"/>
        </w:rPr>
      </w:pPr>
    </w:p>
    <w:p w:rsidR="006C4A9E" w:rsidRPr="00266FBE" w:rsidRDefault="006C4A9E" w:rsidP="006C4A9E">
      <w:pPr>
        <w:pStyle w:val="Heading1"/>
        <w:rPr>
          <w:color w:val="00B050"/>
          <w:highlight w:val="green"/>
        </w:rPr>
      </w:pPr>
      <w:bookmarkStart w:id="22" w:name="_Toc525635156"/>
      <w:r w:rsidRPr="00266FBE">
        <w:rPr>
          <w:color w:val="00B050"/>
          <w:highlight w:val="green"/>
        </w:rPr>
        <w:t>Analysis of influencing factors</w:t>
      </w:r>
      <w:bookmarkEnd w:id="22"/>
    </w:p>
    <w:p w:rsidR="002D5ED4" w:rsidRPr="00266FBE" w:rsidRDefault="002D5ED4" w:rsidP="002D5ED4">
      <w:pPr>
        <w:rPr>
          <w:highlight w:val="green"/>
        </w:rPr>
      </w:pPr>
      <w:r w:rsidRPr="00266FBE">
        <w:rPr>
          <w:highlight w:val="green"/>
        </w:rPr>
        <w:t xml:space="preserve">During this portion of my report I will be identifying all of the requirements for my game, both functional and non-functional. </w:t>
      </w:r>
      <w:r w:rsidR="00222115" w:rsidRPr="00266FBE">
        <w:rPr>
          <w:highlight w:val="green"/>
        </w:rPr>
        <w:t>First I will identify the requirements given in the project brief such as;</w:t>
      </w:r>
    </w:p>
    <w:p w:rsidR="00222115" w:rsidRPr="00266FBE" w:rsidRDefault="00222115" w:rsidP="00222115">
      <w:pPr>
        <w:pStyle w:val="ListParagraph"/>
        <w:numPr>
          <w:ilvl w:val="0"/>
          <w:numId w:val="19"/>
        </w:numPr>
        <w:rPr>
          <w:highlight w:val="green"/>
        </w:rPr>
      </w:pPr>
      <w:r w:rsidRPr="00266FBE">
        <w:rPr>
          <w:highlight w:val="green"/>
        </w:rPr>
        <w:t>The developed game must be functional and be able to be played.</w:t>
      </w:r>
    </w:p>
    <w:p w:rsidR="00222115" w:rsidRPr="00266FBE" w:rsidRDefault="00222115" w:rsidP="00222115">
      <w:pPr>
        <w:pStyle w:val="ListParagraph"/>
        <w:numPr>
          <w:ilvl w:val="0"/>
          <w:numId w:val="19"/>
        </w:numPr>
        <w:rPr>
          <w:highlight w:val="green"/>
        </w:rPr>
      </w:pPr>
      <w:r w:rsidRPr="00266FBE">
        <w:rPr>
          <w:highlight w:val="green"/>
        </w:rPr>
        <w:t>The developed game must be based on one of the themes provided in the given brief.</w:t>
      </w:r>
    </w:p>
    <w:p w:rsidR="00222115" w:rsidRPr="00266FBE" w:rsidRDefault="00222115" w:rsidP="00222115">
      <w:pPr>
        <w:rPr>
          <w:highlight w:val="green"/>
        </w:rPr>
      </w:pPr>
    </w:p>
    <w:p w:rsidR="00222115" w:rsidRPr="00266FBE" w:rsidRDefault="00222115" w:rsidP="00222115">
      <w:pPr>
        <w:pStyle w:val="Heading2"/>
        <w:rPr>
          <w:color w:val="00B050"/>
          <w:highlight w:val="green"/>
        </w:rPr>
      </w:pPr>
      <w:bookmarkStart w:id="23" w:name="_Toc525635157"/>
      <w:r w:rsidRPr="00266FBE">
        <w:rPr>
          <w:color w:val="00B050"/>
          <w:highlight w:val="green"/>
        </w:rPr>
        <w:t>Functional requirements</w:t>
      </w:r>
      <w:bookmarkEnd w:id="23"/>
    </w:p>
    <w:tbl>
      <w:tblPr>
        <w:tblStyle w:val="TableGrid"/>
        <w:tblW w:w="0" w:type="auto"/>
        <w:tblLook w:val="01E0" w:firstRow="1" w:lastRow="1" w:firstColumn="1" w:lastColumn="1" w:noHBand="0" w:noVBand="0"/>
      </w:tblPr>
      <w:tblGrid>
        <w:gridCol w:w="2852"/>
        <w:gridCol w:w="5778"/>
      </w:tblGrid>
      <w:tr w:rsidR="00222115" w:rsidRPr="00266FBE" w:rsidTr="00932450">
        <w:tc>
          <w:tcPr>
            <w:tcW w:w="8630" w:type="dxa"/>
            <w:gridSpan w:val="2"/>
          </w:tcPr>
          <w:p w:rsidR="00222115" w:rsidRPr="00266FBE" w:rsidRDefault="00222115"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222115" w:rsidRPr="00266FBE" w:rsidTr="00932450">
        <w:tc>
          <w:tcPr>
            <w:tcW w:w="2852" w:type="dxa"/>
          </w:tcPr>
          <w:p w:rsidR="00222115" w:rsidRPr="00266FBE" w:rsidRDefault="00222115"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222115" w:rsidRPr="00266FBE" w:rsidRDefault="00222115" w:rsidP="00932450">
            <w:pPr>
              <w:rPr>
                <w:rFonts w:asciiTheme="minorHAnsi" w:hAnsiTheme="minorHAnsi"/>
                <w:highlight w:val="green"/>
              </w:rPr>
            </w:pPr>
            <w:r w:rsidRPr="00266FBE">
              <w:rPr>
                <w:rFonts w:asciiTheme="minorHAnsi" w:hAnsiTheme="minorHAnsi"/>
                <w:highlight w:val="green"/>
              </w:rPr>
              <w:t>001</w:t>
            </w:r>
          </w:p>
        </w:tc>
      </w:tr>
      <w:tr w:rsidR="00222115" w:rsidRPr="00266FBE" w:rsidTr="00932450">
        <w:tc>
          <w:tcPr>
            <w:tcW w:w="2852" w:type="dxa"/>
          </w:tcPr>
          <w:p w:rsidR="00222115" w:rsidRPr="00266FBE" w:rsidRDefault="00222115"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222115" w:rsidRPr="00266FBE" w:rsidRDefault="00222115"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222115" w:rsidRPr="00266FBE" w:rsidTr="00932450">
        <w:tc>
          <w:tcPr>
            <w:tcW w:w="2852" w:type="dxa"/>
          </w:tcPr>
          <w:p w:rsidR="00222115" w:rsidRPr="00266FBE" w:rsidRDefault="00222115"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222115" w:rsidRPr="00266FBE" w:rsidRDefault="00222115"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222115" w:rsidRPr="00266FBE" w:rsidTr="00932450">
        <w:tc>
          <w:tcPr>
            <w:tcW w:w="2852" w:type="dxa"/>
          </w:tcPr>
          <w:p w:rsidR="00222115" w:rsidRPr="00266FBE" w:rsidRDefault="00222115" w:rsidP="00932450">
            <w:pPr>
              <w:rPr>
                <w:rFonts w:asciiTheme="minorHAnsi" w:hAnsiTheme="minorHAnsi"/>
                <w:b/>
                <w:highlight w:val="green"/>
              </w:rPr>
            </w:pPr>
            <w:r w:rsidRPr="00266FBE">
              <w:rPr>
                <w:rFonts w:asciiTheme="minorHAnsi" w:hAnsiTheme="minorHAnsi"/>
                <w:b/>
                <w:highlight w:val="green"/>
              </w:rPr>
              <w:lastRenderedPageBreak/>
              <w:t>Description:</w:t>
            </w:r>
          </w:p>
        </w:tc>
        <w:tc>
          <w:tcPr>
            <w:tcW w:w="5778" w:type="dxa"/>
          </w:tcPr>
          <w:p w:rsidR="00222115" w:rsidRPr="00266FBE" w:rsidRDefault="00222115" w:rsidP="00932450">
            <w:pPr>
              <w:rPr>
                <w:rFonts w:asciiTheme="minorHAnsi" w:hAnsiTheme="minorHAnsi"/>
                <w:highlight w:val="green"/>
              </w:rPr>
            </w:pPr>
            <w:r w:rsidRPr="00266FBE">
              <w:rPr>
                <w:rFonts w:asciiTheme="minorHAnsi" w:hAnsiTheme="minorHAnsi"/>
                <w:highlight w:val="green"/>
              </w:rPr>
              <w:t>The main character (Steel) must be controllable by the player.</w:t>
            </w:r>
          </w:p>
          <w:p w:rsidR="00222115" w:rsidRPr="00266FBE" w:rsidRDefault="00222115" w:rsidP="00932450">
            <w:pPr>
              <w:rPr>
                <w:rFonts w:asciiTheme="minorHAnsi" w:hAnsiTheme="minorHAnsi"/>
                <w:highlight w:val="green"/>
              </w:rPr>
            </w:pPr>
          </w:p>
        </w:tc>
      </w:tr>
      <w:tr w:rsidR="00222115" w:rsidRPr="00266FBE" w:rsidTr="00932450">
        <w:tc>
          <w:tcPr>
            <w:tcW w:w="2852" w:type="dxa"/>
          </w:tcPr>
          <w:p w:rsidR="00222115" w:rsidRPr="00266FBE" w:rsidRDefault="00222115"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222115" w:rsidRPr="00266FBE" w:rsidRDefault="00321097" w:rsidP="00932450">
            <w:pPr>
              <w:rPr>
                <w:rFonts w:asciiTheme="minorHAnsi" w:hAnsiTheme="minorHAnsi"/>
                <w:highlight w:val="green"/>
              </w:rPr>
            </w:pPr>
            <w:r w:rsidRPr="00266FBE">
              <w:rPr>
                <w:rFonts w:asciiTheme="minorHAnsi" w:hAnsiTheme="minorHAnsi"/>
                <w:highlight w:val="green"/>
              </w:rPr>
              <w:t>To ensure the player can move the on screen character, left, right and jump.</w:t>
            </w:r>
          </w:p>
        </w:tc>
      </w:tr>
      <w:tr w:rsidR="00222115" w:rsidRPr="00266FBE" w:rsidTr="00932450">
        <w:tc>
          <w:tcPr>
            <w:tcW w:w="2852" w:type="dxa"/>
          </w:tcPr>
          <w:p w:rsidR="00222115" w:rsidRPr="00266FBE" w:rsidRDefault="00222115" w:rsidP="00932450">
            <w:pPr>
              <w:rPr>
                <w:rFonts w:asciiTheme="minorHAnsi" w:hAnsiTheme="minorHAnsi"/>
                <w:b/>
                <w:highlight w:val="green"/>
              </w:rPr>
            </w:pPr>
            <w:r w:rsidRPr="00266FBE">
              <w:rPr>
                <w:rFonts w:asciiTheme="minorHAnsi" w:hAnsiTheme="minorHAnsi"/>
                <w:b/>
                <w:highlight w:val="green"/>
              </w:rPr>
              <w:t>Behaviour (Functional)</w:t>
            </w:r>
          </w:p>
          <w:p w:rsidR="00222115" w:rsidRPr="00266FBE" w:rsidRDefault="00222115"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222115" w:rsidRPr="00266FBE" w:rsidRDefault="00222115"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222115" w:rsidRPr="00266FBE" w:rsidRDefault="00DF1D8A" w:rsidP="00DF1D8A">
            <w:pPr>
              <w:rPr>
                <w:rFonts w:asciiTheme="minorHAnsi" w:hAnsiTheme="minorHAnsi"/>
                <w:highlight w:val="green"/>
              </w:rPr>
            </w:pPr>
            <w:r w:rsidRPr="00266FBE">
              <w:rPr>
                <w:rFonts w:asciiTheme="minorHAnsi" w:hAnsiTheme="minorHAnsi"/>
                <w:highlight w:val="green"/>
              </w:rPr>
              <w:t xml:space="preserve">When the player presses the A key the character on the screen must move left until the player stops pressing that key. When the player presses the D key the character must move right until the player stops pressing that key. When the presses the space bar the character must move up and then come back down to mimic gravity.   </w:t>
            </w:r>
          </w:p>
        </w:tc>
      </w:tr>
      <w:tr w:rsidR="00222115" w:rsidRPr="00266FBE" w:rsidTr="00932450">
        <w:tc>
          <w:tcPr>
            <w:tcW w:w="2852" w:type="dxa"/>
          </w:tcPr>
          <w:p w:rsidR="00222115" w:rsidRPr="00266FBE" w:rsidRDefault="00222115" w:rsidP="00932450">
            <w:pPr>
              <w:rPr>
                <w:b/>
                <w:highlight w:val="green"/>
              </w:rPr>
            </w:pPr>
            <w:r w:rsidRPr="00266FBE">
              <w:rPr>
                <w:b/>
                <w:highlight w:val="green"/>
              </w:rPr>
              <w:t>Related documents</w:t>
            </w:r>
          </w:p>
        </w:tc>
        <w:tc>
          <w:tcPr>
            <w:tcW w:w="5778" w:type="dxa"/>
          </w:tcPr>
          <w:p w:rsidR="00222115" w:rsidRPr="00266FBE" w:rsidRDefault="00222115" w:rsidP="00932450">
            <w:pPr>
              <w:rPr>
                <w:highlight w:val="green"/>
              </w:rPr>
            </w:pPr>
            <w:r w:rsidRPr="00266FBE">
              <w:rPr>
                <w:highlight w:val="green"/>
              </w:rPr>
              <w:t>Planning document</w:t>
            </w:r>
          </w:p>
        </w:tc>
      </w:tr>
    </w:tbl>
    <w:p w:rsidR="00222115" w:rsidRPr="00266FBE" w:rsidRDefault="00222115" w:rsidP="00222115">
      <w:pPr>
        <w:rPr>
          <w:highlight w:val="green"/>
        </w:rPr>
      </w:pPr>
    </w:p>
    <w:tbl>
      <w:tblPr>
        <w:tblStyle w:val="TableGrid"/>
        <w:tblW w:w="0" w:type="auto"/>
        <w:tblLook w:val="01E0" w:firstRow="1" w:lastRow="1" w:firstColumn="1" w:lastColumn="1" w:noHBand="0" w:noVBand="0"/>
      </w:tblPr>
      <w:tblGrid>
        <w:gridCol w:w="2852"/>
        <w:gridCol w:w="5778"/>
      </w:tblGrid>
      <w:tr w:rsidR="00D153B4" w:rsidRPr="00266FBE" w:rsidTr="00932450">
        <w:tc>
          <w:tcPr>
            <w:tcW w:w="8630" w:type="dxa"/>
            <w:gridSpan w:val="2"/>
          </w:tcPr>
          <w:p w:rsidR="00D153B4" w:rsidRPr="00266FBE" w:rsidRDefault="00D153B4"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D153B4" w:rsidRPr="00266FBE" w:rsidTr="00932450">
        <w:tc>
          <w:tcPr>
            <w:tcW w:w="2852" w:type="dxa"/>
          </w:tcPr>
          <w:p w:rsidR="00D153B4" w:rsidRPr="00266FBE" w:rsidRDefault="00D153B4"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D153B4" w:rsidRPr="00266FBE" w:rsidRDefault="00D153B4" w:rsidP="00932450">
            <w:pPr>
              <w:rPr>
                <w:rFonts w:asciiTheme="minorHAnsi" w:hAnsiTheme="minorHAnsi"/>
                <w:highlight w:val="green"/>
              </w:rPr>
            </w:pPr>
            <w:r w:rsidRPr="00266FBE">
              <w:rPr>
                <w:rFonts w:asciiTheme="minorHAnsi" w:hAnsiTheme="minorHAnsi"/>
                <w:highlight w:val="green"/>
              </w:rPr>
              <w:t>002</w:t>
            </w:r>
          </w:p>
        </w:tc>
      </w:tr>
      <w:tr w:rsidR="00D153B4" w:rsidRPr="00266FBE" w:rsidTr="00932450">
        <w:tc>
          <w:tcPr>
            <w:tcW w:w="2852" w:type="dxa"/>
          </w:tcPr>
          <w:p w:rsidR="00D153B4" w:rsidRPr="00266FBE" w:rsidRDefault="00D153B4"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D153B4" w:rsidRPr="00266FBE" w:rsidRDefault="00D153B4"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D153B4" w:rsidRPr="00266FBE" w:rsidTr="00932450">
        <w:tc>
          <w:tcPr>
            <w:tcW w:w="2852" w:type="dxa"/>
          </w:tcPr>
          <w:p w:rsidR="00D153B4" w:rsidRPr="00266FBE" w:rsidRDefault="00D153B4"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D153B4" w:rsidRPr="00266FBE" w:rsidRDefault="00D153B4"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D153B4" w:rsidRPr="00266FBE" w:rsidTr="00932450">
        <w:tc>
          <w:tcPr>
            <w:tcW w:w="2852" w:type="dxa"/>
          </w:tcPr>
          <w:p w:rsidR="00D153B4" w:rsidRPr="00266FBE" w:rsidRDefault="00D153B4"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D153B4" w:rsidRPr="00266FBE" w:rsidRDefault="00D153B4" w:rsidP="00932450">
            <w:pPr>
              <w:rPr>
                <w:rFonts w:asciiTheme="minorHAnsi" w:hAnsiTheme="minorHAnsi"/>
                <w:highlight w:val="green"/>
              </w:rPr>
            </w:pPr>
            <w:r w:rsidRPr="00266FBE">
              <w:rPr>
                <w:rFonts w:asciiTheme="minorHAnsi" w:hAnsiTheme="minorHAnsi"/>
                <w:highlight w:val="green"/>
              </w:rPr>
              <w:t>The game must have a functional menu system.</w:t>
            </w:r>
          </w:p>
          <w:p w:rsidR="00D153B4" w:rsidRPr="00266FBE" w:rsidRDefault="00D153B4" w:rsidP="00932450">
            <w:pPr>
              <w:rPr>
                <w:rFonts w:asciiTheme="minorHAnsi" w:hAnsiTheme="minorHAnsi"/>
                <w:highlight w:val="green"/>
              </w:rPr>
            </w:pPr>
          </w:p>
        </w:tc>
      </w:tr>
      <w:tr w:rsidR="00D153B4" w:rsidRPr="00266FBE" w:rsidTr="00932450">
        <w:tc>
          <w:tcPr>
            <w:tcW w:w="2852" w:type="dxa"/>
          </w:tcPr>
          <w:p w:rsidR="00D153B4" w:rsidRPr="00266FBE" w:rsidRDefault="00D153B4"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D153B4" w:rsidRPr="00266FBE" w:rsidRDefault="00D153B4" w:rsidP="00D153B4">
            <w:pPr>
              <w:rPr>
                <w:rFonts w:asciiTheme="minorHAnsi" w:hAnsiTheme="minorHAnsi"/>
                <w:highlight w:val="green"/>
              </w:rPr>
            </w:pPr>
            <w:r w:rsidRPr="00266FBE">
              <w:rPr>
                <w:rFonts w:asciiTheme="minorHAnsi" w:hAnsiTheme="minorHAnsi"/>
                <w:highlight w:val="green"/>
              </w:rPr>
              <w:t>To allow the player to be able to start the game, exit the game, view the controls and view the high score table.</w:t>
            </w:r>
          </w:p>
        </w:tc>
      </w:tr>
      <w:tr w:rsidR="00D153B4" w:rsidRPr="00266FBE" w:rsidTr="00932450">
        <w:tc>
          <w:tcPr>
            <w:tcW w:w="2852" w:type="dxa"/>
          </w:tcPr>
          <w:p w:rsidR="00D153B4" w:rsidRPr="00266FBE" w:rsidRDefault="00D153B4" w:rsidP="00932450">
            <w:pPr>
              <w:rPr>
                <w:rFonts w:asciiTheme="minorHAnsi" w:hAnsiTheme="minorHAnsi"/>
                <w:b/>
                <w:highlight w:val="green"/>
              </w:rPr>
            </w:pPr>
            <w:r w:rsidRPr="00266FBE">
              <w:rPr>
                <w:rFonts w:asciiTheme="minorHAnsi" w:hAnsiTheme="minorHAnsi"/>
                <w:b/>
                <w:highlight w:val="green"/>
              </w:rPr>
              <w:t>Behaviour (Functional)</w:t>
            </w:r>
          </w:p>
          <w:p w:rsidR="00D153B4" w:rsidRPr="00266FBE" w:rsidRDefault="00D153B4"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D153B4" w:rsidRPr="00266FBE" w:rsidRDefault="00D153B4"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D153B4" w:rsidRPr="00266FBE" w:rsidRDefault="00DF1D8A" w:rsidP="00D153B4">
            <w:pPr>
              <w:rPr>
                <w:rFonts w:asciiTheme="minorHAnsi" w:hAnsiTheme="minorHAnsi"/>
                <w:highlight w:val="green"/>
              </w:rPr>
            </w:pPr>
            <w:r w:rsidRPr="00266FBE">
              <w:rPr>
                <w:rFonts w:asciiTheme="minorHAnsi" w:hAnsiTheme="minorHAnsi"/>
                <w:highlight w:val="green"/>
              </w:rPr>
              <w:t>If the player presses play, the game must start from the first level. If the player presses quit the game must shutdown. If the player presses controls the game must display the controls. If the player presses high scores the game must load the top 10 scores and display them in a table.</w:t>
            </w:r>
          </w:p>
        </w:tc>
      </w:tr>
      <w:tr w:rsidR="00D153B4" w:rsidRPr="00266FBE" w:rsidTr="00932450">
        <w:tc>
          <w:tcPr>
            <w:tcW w:w="2852" w:type="dxa"/>
          </w:tcPr>
          <w:p w:rsidR="00D153B4" w:rsidRPr="00266FBE" w:rsidRDefault="00D153B4" w:rsidP="00932450">
            <w:pPr>
              <w:rPr>
                <w:b/>
                <w:highlight w:val="green"/>
              </w:rPr>
            </w:pPr>
            <w:r w:rsidRPr="00266FBE">
              <w:rPr>
                <w:b/>
                <w:highlight w:val="green"/>
              </w:rPr>
              <w:t>Related documents</w:t>
            </w:r>
          </w:p>
        </w:tc>
        <w:tc>
          <w:tcPr>
            <w:tcW w:w="5778" w:type="dxa"/>
          </w:tcPr>
          <w:p w:rsidR="00D153B4" w:rsidRPr="00266FBE" w:rsidRDefault="00D153B4" w:rsidP="00932450">
            <w:pPr>
              <w:rPr>
                <w:highlight w:val="green"/>
              </w:rPr>
            </w:pPr>
            <w:r w:rsidRPr="00266FBE">
              <w:rPr>
                <w:highlight w:val="green"/>
              </w:rPr>
              <w:t>Planning document</w:t>
            </w:r>
          </w:p>
        </w:tc>
      </w:tr>
    </w:tbl>
    <w:p w:rsidR="00D153B4" w:rsidRPr="00266FBE" w:rsidRDefault="00D153B4" w:rsidP="00222115">
      <w:pPr>
        <w:rPr>
          <w:highlight w:val="green"/>
        </w:rPr>
      </w:pPr>
    </w:p>
    <w:tbl>
      <w:tblPr>
        <w:tblStyle w:val="TableGrid"/>
        <w:tblW w:w="0" w:type="auto"/>
        <w:tblLook w:val="01E0" w:firstRow="1" w:lastRow="1" w:firstColumn="1" w:lastColumn="1" w:noHBand="0" w:noVBand="0"/>
      </w:tblPr>
      <w:tblGrid>
        <w:gridCol w:w="2852"/>
        <w:gridCol w:w="5778"/>
      </w:tblGrid>
      <w:tr w:rsidR="00644259" w:rsidRPr="00266FBE" w:rsidTr="00932450">
        <w:tc>
          <w:tcPr>
            <w:tcW w:w="8630" w:type="dxa"/>
            <w:gridSpan w:val="2"/>
          </w:tcPr>
          <w:p w:rsidR="00644259" w:rsidRPr="00266FBE" w:rsidRDefault="00644259"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644259" w:rsidRPr="00266FBE" w:rsidTr="00932450">
        <w:tc>
          <w:tcPr>
            <w:tcW w:w="2852" w:type="dxa"/>
          </w:tcPr>
          <w:p w:rsidR="00644259" w:rsidRPr="00266FBE" w:rsidRDefault="00644259"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644259" w:rsidRPr="00266FBE" w:rsidRDefault="00644259" w:rsidP="00932450">
            <w:pPr>
              <w:rPr>
                <w:rFonts w:asciiTheme="minorHAnsi" w:hAnsiTheme="minorHAnsi"/>
                <w:highlight w:val="green"/>
              </w:rPr>
            </w:pPr>
            <w:r w:rsidRPr="00266FBE">
              <w:rPr>
                <w:rFonts w:asciiTheme="minorHAnsi" w:hAnsiTheme="minorHAnsi"/>
                <w:highlight w:val="green"/>
              </w:rPr>
              <w:t>003</w:t>
            </w:r>
          </w:p>
        </w:tc>
      </w:tr>
      <w:tr w:rsidR="00644259" w:rsidRPr="00266FBE" w:rsidTr="00932450">
        <w:tc>
          <w:tcPr>
            <w:tcW w:w="2852" w:type="dxa"/>
          </w:tcPr>
          <w:p w:rsidR="00644259" w:rsidRPr="00266FBE" w:rsidRDefault="00644259"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644259" w:rsidRPr="00266FBE" w:rsidRDefault="00644259"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644259" w:rsidRPr="00266FBE" w:rsidTr="00932450">
        <w:tc>
          <w:tcPr>
            <w:tcW w:w="2852" w:type="dxa"/>
          </w:tcPr>
          <w:p w:rsidR="00644259" w:rsidRPr="00266FBE" w:rsidRDefault="00644259"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644259" w:rsidRPr="00266FBE" w:rsidRDefault="00644259"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644259" w:rsidRPr="00266FBE" w:rsidTr="00932450">
        <w:tc>
          <w:tcPr>
            <w:tcW w:w="2852" w:type="dxa"/>
          </w:tcPr>
          <w:p w:rsidR="00644259" w:rsidRPr="00266FBE" w:rsidRDefault="00644259"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644259" w:rsidRPr="00266FBE" w:rsidRDefault="00373997" w:rsidP="00932450">
            <w:pPr>
              <w:rPr>
                <w:rFonts w:asciiTheme="minorHAnsi" w:hAnsiTheme="minorHAnsi"/>
                <w:highlight w:val="green"/>
              </w:rPr>
            </w:pPr>
            <w:r w:rsidRPr="00266FBE">
              <w:rPr>
                <w:rFonts w:asciiTheme="minorHAnsi" w:hAnsiTheme="minorHAnsi"/>
                <w:highlight w:val="green"/>
              </w:rPr>
              <w:t>The player must be able to pick up the collectables in the game.</w:t>
            </w:r>
          </w:p>
          <w:p w:rsidR="00644259" w:rsidRPr="00266FBE" w:rsidRDefault="00644259" w:rsidP="00932450">
            <w:pPr>
              <w:rPr>
                <w:rFonts w:asciiTheme="minorHAnsi" w:hAnsiTheme="minorHAnsi"/>
                <w:highlight w:val="green"/>
              </w:rPr>
            </w:pPr>
          </w:p>
        </w:tc>
      </w:tr>
      <w:tr w:rsidR="00644259" w:rsidRPr="00266FBE" w:rsidTr="00932450">
        <w:tc>
          <w:tcPr>
            <w:tcW w:w="2852" w:type="dxa"/>
          </w:tcPr>
          <w:p w:rsidR="00644259" w:rsidRPr="00266FBE" w:rsidRDefault="00644259"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644259" w:rsidRPr="00266FBE" w:rsidRDefault="00644259" w:rsidP="00373997">
            <w:pPr>
              <w:rPr>
                <w:rFonts w:asciiTheme="minorHAnsi" w:hAnsiTheme="minorHAnsi"/>
                <w:highlight w:val="green"/>
              </w:rPr>
            </w:pPr>
            <w:r w:rsidRPr="00266FBE">
              <w:rPr>
                <w:rFonts w:asciiTheme="minorHAnsi" w:hAnsiTheme="minorHAnsi"/>
                <w:highlight w:val="green"/>
              </w:rPr>
              <w:t xml:space="preserve">To allow the player to </w:t>
            </w:r>
            <w:r w:rsidR="00373997" w:rsidRPr="00266FBE">
              <w:rPr>
                <w:rFonts w:asciiTheme="minorHAnsi" w:hAnsiTheme="minorHAnsi"/>
                <w:highlight w:val="green"/>
              </w:rPr>
              <w:t>gain extra lives or boost their score.</w:t>
            </w:r>
          </w:p>
        </w:tc>
      </w:tr>
      <w:tr w:rsidR="00644259" w:rsidRPr="00266FBE" w:rsidTr="00932450">
        <w:tc>
          <w:tcPr>
            <w:tcW w:w="2852" w:type="dxa"/>
          </w:tcPr>
          <w:p w:rsidR="00644259" w:rsidRPr="00266FBE" w:rsidRDefault="00644259" w:rsidP="00932450">
            <w:pPr>
              <w:rPr>
                <w:rFonts w:asciiTheme="minorHAnsi" w:hAnsiTheme="minorHAnsi"/>
                <w:b/>
                <w:highlight w:val="green"/>
              </w:rPr>
            </w:pPr>
            <w:r w:rsidRPr="00266FBE">
              <w:rPr>
                <w:rFonts w:asciiTheme="minorHAnsi" w:hAnsiTheme="minorHAnsi"/>
                <w:b/>
                <w:highlight w:val="green"/>
              </w:rPr>
              <w:t>Behaviour (Functional)</w:t>
            </w:r>
          </w:p>
          <w:p w:rsidR="00644259" w:rsidRPr="00266FBE" w:rsidRDefault="00644259"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644259" w:rsidRPr="00266FBE" w:rsidRDefault="00644259"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644259" w:rsidRPr="00266FBE" w:rsidRDefault="00644259" w:rsidP="00373997">
            <w:pPr>
              <w:rPr>
                <w:rFonts w:asciiTheme="minorHAnsi" w:hAnsiTheme="minorHAnsi"/>
                <w:highlight w:val="green"/>
              </w:rPr>
            </w:pPr>
            <w:r w:rsidRPr="00266FBE">
              <w:rPr>
                <w:rFonts w:asciiTheme="minorHAnsi" w:hAnsiTheme="minorHAnsi"/>
                <w:highlight w:val="green"/>
              </w:rPr>
              <w:t xml:space="preserve">If the player </w:t>
            </w:r>
            <w:r w:rsidR="00373997" w:rsidRPr="00266FBE">
              <w:rPr>
                <w:rFonts w:asciiTheme="minorHAnsi" w:hAnsiTheme="minorHAnsi"/>
                <w:highlight w:val="green"/>
              </w:rPr>
              <w:t xml:space="preserve">moves the character over a collectable in the game, the collectable must be removed from the screen and the player must be given the benefit of that collectable. For example if it’s a health pick up the player will gain an extra heart. </w:t>
            </w:r>
          </w:p>
        </w:tc>
      </w:tr>
      <w:tr w:rsidR="00644259" w:rsidRPr="00266FBE" w:rsidTr="00932450">
        <w:tc>
          <w:tcPr>
            <w:tcW w:w="2852" w:type="dxa"/>
          </w:tcPr>
          <w:p w:rsidR="00644259" w:rsidRPr="00266FBE" w:rsidRDefault="00644259" w:rsidP="00932450">
            <w:pPr>
              <w:rPr>
                <w:b/>
                <w:highlight w:val="green"/>
              </w:rPr>
            </w:pPr>
            <w:r w:rsidRPr="00266FBE">
              <w:rPr>
                <w:b/>
                <w:highlight w:val="green"/>
              </w:rPr>
              <w:t>Related documents</w:t>
            </w:r>
          </w:p>
        </w:tc>
        <w:tc>
          <w:tcPr>
            <w:tcW w:w="5778" w:type="dxa"/>
          </w:tcPr>
          <w:p w:rsidR="00644259" w:rsidRPr="00266FBE" w:rsidRDefault="00644259" w:rsidP="00932450">
            <w:pPr>
              <w:rPr>
                <w:highlight w:val="green"/>
              </w:rPr>
            </w:pPr>
            <w:r w:rsidRPr="00266FBE">
              <w:rPr>
                <w:highlight w:val="green"/>
              </w:rPr>
              <w:t>Planning document</w:t>
            </w:r>
          </w:p>
        </w:tc>
      </w:tr>
    </w:tbl>
    <w:p w:rsidR="00644259" w:rsidRPr="00266FBE" w:rsidRDefault="00644259" w:rsidP="00222115">
      <w:pPr>
        <w:rPr>
          <w:highlight w:val="green"/>
        </w:rPr>
      </w:pPr>
    </w:p>
    <w:tbl>
      <w:tblPr>
        <w:tblStyle w:val="TableGrid"/>
        <w:tblW w:w="0" w:type="auto"/>
        <w:tblLook w:val="01E0" w:firstRow="1" w:lastRow="1" w:firstColumn="1" w:lastColumn="1" w:noHBand="0" w:noVBand="0"/>
      </w:tblPr>
      <w:tblGrid>
        <w:gridCol w:w="2852"/>
        <w:gridCol w:w="5778"/>
      </w:tblGrid>
      <w:tr w:rsidR="00B62041" w:rsidRPr="00266FBE" w:rsidTr="00932450">
        <w:tc>
          <w:tcPr>
            <w:tcW w:w="8630" w:type="dxa"/>
            <w:gridSpan w:val="2"/>
          </w:tcPr>
          <w:p w:rsidR="00B62041" w:rsidRPr="00266FBE" w:rsidRDefault="00B62041"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B62041" w:rsidRPr="00266FBE" w:rsidTr="00932450">
        <w:tc>
          <w:tcPr>
            <w:tcW w:w="2852" w:type="dxa"/>
          </w:tcPr>
          <w:p w:rsidR="00B62041" w:rsidRPr="00266FBE" w:rsidRDefault="00B62041"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B62041" w:rsidRPr="00266FBE" w:rsidRDefault="00B62041" w:rsidP="00932450">
            <w:pPr>
              <w:rPr>
                <w:rFonts w:asciiTheme="minorHAnsi" w:hAnsiTheme="minorHAnsi"/>
                <w:highlight w:val="green"/>
              </w:rPr>
            </w:pPr>
            <w:r w:rsidRPr="00266FBE">
              <w:rPr>
                <w:rFonts w:asciiTheme="minorHAnsi" w:hAnsiTheme="minorHAnsi"/>
                <w:highlight w:val="green"/>
              </w:rPr>
              <w:t>004</w:t>
            </w:r>
          </w:p>
        </w:tc>
      </w:tr>
      <w:tr w:rsidR="00B62041" w:rsidRPr="00266FBE" w:rsidTr="00932450">
        <w:tc>
          <w:tcPr>
            <w:tcW w:w="2852" w:type="dxa"/>
          </w:tcPr>
          <w:p w:rsidR="00B62041" w:rsidRPr="00266FBE" w:rsidRDefault="00B62041"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B62041" w:rsidRPr="00266FBE" w:rsidRDefault="00B62041"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B62041" w:rsidRPr="00266FBE" w:rsidTr="00932450">
        <w:tc>
          <w:tcPr>
            <w:tcW w:w="2852" w:type="dxa"/>
          </w:tcPr>
          <w:p w:rsidR="00B62041" w:rsidRPr="00266FBE" w:rsidRDefault="00B62041"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B62041" w:rsidRPr="00266FBE" w:rsidRDefault="00B62041"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B62041" w:rsidRPr="00266FBE" w:rsidTr="00932450">
        <w:tc>
          <w:tcPr>
            <w:tcW w:w="2852" w:type="dxa"/>
          </w:tcPr>
          <w:p w:rsidR="00B62041" w:rsidRPr="00266FBE" w:rsidRDefault="00B62041"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B62041" w:rsidRPr="00266FBE" w:rsidRDefault="00B62041" w:rsidP="00B62041">
            <w:pPr>
              <w:rPr>
                <w:rFonts w:asciiTheme="minorHAnsi" w:hAnsiTheme="minorHAnsi"/>
                <w:highlight w:val="green"/>
              </w:rPr>
            </w:pPr>
            <w:r w:rsidRPr="00266FBE">
              <w:rPr>
                <w:rFonts w:asciiTheme="minorHAnsi" w:hAnsiTheme="minorHAnsi"/>
                <w:highlight w:val="green"/>
              </w:rPr>
              <w:t>The game must have multiple levels.</w:t>
            </w:r>
          </w:p>
        </w:tc>
      </w:tr>
      <w:tr w:rsidR="00B62041" w:rsidRPr="00266FBE" w:rsidTr="00932450">
        <w:tc>
          <w:tcPr>
            <w:tcW w:w="2852" w:type="dxa"/>
          </w:tcPr>
          <w:p w:rsidR="00B62041" w:rsidRPr="00266FBE" w:rsidRDefault="00B62041" w:rsidP="00932450">
            <w:pPr>
              <w:rPr>
                <w:rFonts w:asciiTheme="minorHAnsi" w:hAnsiTheme="minorHAnsi"/>
                <w:b/>
                <w:highlight w:val="green"/>
              </w:rPr>
            </w:pPr>
            <w:r w:rsidRPr="00266FBE">
              <w:rPr>
                <w:rFonts w:asciiTheme="minorHAnsi" w:hAnsiTheme="minorHAnsi"/>
                <w:b/>
                <w:highlight w:val="green"/>
              </w:rPr>
              <w:lastRenderedPageBreak/>
              <w:t>Reason/Source:</w:t>
            </w:r>
          </w:p>
        </w:tc>
        <w:tc>
          <w:tcPr>
            <w:tcW w:w="5778" w:type="dxa"/>
          </w:tcPr>
          <w:p w:rsidR="00B62041" w:rsidRPr="00266FBE" w:rsidRDefault="00B62041" w:rsidP="00932450">
            <w:pPr>
              <w:rPr>
                <w:rFonts w:asciiTheme="minorHAnsi" w:hAnsiTheme="minorHAnsi"/>
                <w:highlight w:val="green"/>
              </w:rPr>
            </w:pPr>
            <w:r w:rsidRPr="00266FBE">
              <w:rPr>
                <w:rFonts w:asciiTheme="minorHAnsi" w:hAnsiTheme="minorHAnsi"/>
                <w:highlight w:val="green"/>
              </w:rPr>
              <w:t>This is to keep the player’s attention and not make the game too short or boring.</w:t>
            </w:r>
          </w:p>
        </w:tc>
      </w:tr>
      <w:tr w:rsidR="00B62041" w:rsidRPr="00266FBE" w:rsidTr="00932450">
        <w:tc>
          <w:tcPr>
            <w:tcW w:w="2852" w:type="dxa"/>
          </w:tcPr>
          <w:p w:rsidR="00B62041" w:rsidRPr="00266FBE" w:rsidRDefault="00B62041" w:rsidP="00932450">
            <w:pPr>
              <w:rPr>
                <w:rFonts w:asciiTheme="minorHAnsi" w:hAnsiTheme="minorHAnsi"/>
                <w:b/>
                <w:highlight w:val="green"/>
              </w:rPr>
            </w:pPr>
            <w:r w:rsidRPr="00266FBE">
              <w:rPr>
                <w:rFonts w:asciiTheme="minorHAnsi" w:hAnsiTheme="minorHAnsi"/>
                <w:b/>
                <w:highlight w:val="green"/>
              </w:rPr>
              <w:t>Behaviour (Functional)</w:t>
            </w:r>
          </w:p>
          <w:p w:rsidR="00B62041" w:rsidRPr="00266FBE" w:rsidRDefault="00B62041"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B62041" w:rsidRPr="00266FBE" w:rsidRDefault="00B62041"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B62041" w:rsidRPr="00266FBE" w:rsidRDefault="0054210A" w:rsidP="00B62041">
            <w:pPr>
              <w:rPr>
                <w:rFonts w:asciiTheme="minorHAnsi" w:hAnsiTheme="minorHAnsi"/>
                <w:highlight w:val="green"/>
              </w:rPr>
            </w:pPr>
            <w:r w:rsidRPr="00266FBE">
              <w:rPr>
                <w:rFonts w:asciiTheme="minorHAnsi" w:hAnsiTheme="minorHAnsi"/>
                <w:highlight w:val="green"/>
              </w:rPr>
              <w:t xml:space="preserve">For example </w:t>
            </w:r>
            <w:r w:rsidR="00B62041" w:rsidRPr="00266FBE">
              <w:rPr>
                <w:rFonts w:asciiTheme="minorHAnsi" w:hAnsiTheme="minorHAnsi"/>
                <w:highlight w:val="green"/>
              </w:rPr>
              <w:t>If the player finishes the first level the second level should start. This should have a different environment and harder enemies to change the pace of the game and keep the gameplay fresh</w:t>
            </w:r>
            <w:r w:rsidRPr="00266FBE">
              <w:rPr>
                <w:rFonts w:asciiTheme="minorHAnsi" w:hAnsiTheme="minorHAnsi"/>
                <w:highlight w:val="green"/>
              </w:rPr>
              <w:t>.</w:t>
            </w:r>
          </w:p>
        </w:tc>
      </w:tr>
      <w:tr w:rsidR="00B62041" w:rsidRPr="00266FBE" w:rsidTr="00932450">
        <w:tc>
          <w:tcPr>
            <w:tcW w:w="2852" w:type="dxa"/>
          </w:tcPr>
          <w:p w:rsidR="00B62041" w:rsidRPr="00266FBE" w:rsidRDefault="00B62041" w:rsidP="00932450">
            <w:pPr>
              <w:rPr>
                <w:b/>
                <w:highlight w:val="green"/>
              </w:rPr>
            </w:pPr>
            <w:r w:rsidRPr="00266FBE">
              <w:rPr>
                <w:b/>
                <w:highlight w:val="green"/>
              </w:rPr>
              <w:t>Related documents</w:t>
            </w:r>
          </w:p>
        </w:tc>
        <w:tc>
          <w:tcPr>
            <w:tcW w:w="5778" w:type="dxa"/>
          </w:tcPr>
          <w:p w:rsidR="00B62041" w:rsidRPr="00266FBE" w:rsidRDefault="00B62041" w:rsidP="00932450">
            <w:pPr>
              <w:rPr>
                <w:highlight w:val="green"/>
              </w:rPr>
            </w:pPr>
            <w:r w:rsidRPr="00266FBE">
              <w:rPr>
                <w:highlight w:val="green"/>
              </w:rPr>
              <w:t>Planning document</w:t>
            </w:r>
          </w:p>
        </w:tc>
      </w:tr>
    </w:tbl>
    <w:p w:rsidR="00B62041" w:rsidRPr="00266FBE" w:rsidRDefault="00B62041" w:rsidP="00222115">
      <w:pPr>
        <w:rPr>
          <w:highlight w:val="green"/>
        </w:rPr>
      </w:pPr>
    </w:p>
    <w:tbl>
      <w:tblPr>
        <w:tblStyle w:val="TableGrid"/>
        <w:tblW w:w="0" w:type="auto"/>
        <w:tblLook w:val="01E0" w:firstRow="1" w:lastRow="1" w:firstColumn="1" w:lastColumn="1" w:noHBand="0" w:noVBand="0"/>
      </w:tblPr>
      <w:tblGrid>
        <w:gridCol w:w="2852"/>
        <w:gridCol w:w="5778"/>
      </w:tblGrid>
      <w:tr w:rsidR="00237321" w:rsidRPr="00266FBE" w:rsidTr="00932450">
        <w:tc>
          <w:tcPr>
            <w:tcW w:w="8630" w:type="dxa"/>
            <w:gridSpan w:val="2"/>
          </w:tcPr>
          <w:p w:rsidR="00237321" w:rsidRPr="00266FBE" w:rsidRDefault="00237321"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237321" w:rsidRPr="00266FBE" w:rsidTr="00932450">
        <w:tc>
          <w:tcPr>
            <w:tcW w:w="2852" w:type="dxa"/>
          </w:tcPr>
          <w:p w:rsidR="00237321" w:rsidRPr="00266FBE" w:rsidRDefault="00237321"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237321" w:rsidRPr="00266FBE" w:rsidRDefault="00237321" w:rsidP="00932450">
            <w:pPr>
              <w:rPr>
                <w:rFonts w:asciiTheme="minorHAnsi" w:hAnsiTheme="minorHAnsi"/>
                <w:highlight w:val="green"/>
              </w:rPr>
            </w:pPr>
            <w:r w:rsidRPr="00266FBE">
              <w:rPr>
                <w:rFonts w:asciiTheme="minorHAnsi" w:hAnsiTheme="minorHAnsi"/>
                <w:highlight w:val="green"/>
              </w:rPr>
              <w:t>005</w:t>
            </w:r>
          </w:p>
        </w:tc>
      </w:tr>
      <w:tr w:rsidR="00237321" w:rsidRPr="00266FBE" w:rsidTr="00932450">
        <w:tc>
          <w:tcPr>
            <w:tcW w:w="2852" w:type="dxa"/>
          </w:tcPr>
          <w:p w:rsidR="00237321" w:rsidRPr="00266FBE" w:rsidRDefault="00237321"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237321" w:rsidRPr="00266FBE" w:rsidRDefault="00237321"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237321" w:rsidRPr="00266FBE" w:rsidTr="00932450">
        <w:tc>
          <w:tcPr>
            <w:tcW w:w="2852" w:type="dxa"/>
          </w:tcPr>
          <w:p w:rsidR="00237321" w:rsidRPr="00266FBE" w:rsidRDefault="00237321"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237321" w:rsidRPr="00266FBE" w:rsidRDefault="00237321"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237321" w:rsidRPr="00266FBE" w:rsidTr="00932450">
        <w:tc>
          <w:tcPr>
            <w:tcW w:w="2852" w:type="dxa"/>
          </w:tcPr>
          <w:p w:rsidR="00237321" w:rsidRPr="00266FBE" w:rsidRDefault="00237321"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237321" w:rsidRPr="00266FBE" w:rsidRDefault="00237321" w:rsidP="00932450">
            <w:pPr>
              <w:rPr>
                <w:rFonts w:asciiTheme="minorHAnsi" w:hAnsiTheme="minorHAnsi"/>
                <w:highlight w:val="green"/>
              </w:rPr>
            </w:pPr>
            <w:r w:rsidRPr="00266FBE">
              <w:rPr>
                <w:rFonts w:asciiTheme="minorHAnsi" w:hAnsiTheme="minorHAnsi"/>
                <w:highlight w:val="green"/>
              </w:rPr>
              <w:t>The enemies should move towards the player and attack them.</w:t>
            </w:r>
          </w:p>
          <w:p w:rsidR="00237321" w:rsidRPr="00266FBE" w:rsidRDefault="00237321" w:rsidP="00932450">
            <w:pPr>
              <w:rPr>
                <w:rFonts w:asciiTheme="minorHAnsi" w:hAnsiTheme="minorHAnsi"/>
                <w:highlight w:val="green"/>
              </w:rPr>
            </w:pPr>
          </w:p>
        </w:tc>
      </w:tr>
      <w:tr w:rsidR="00237321" w:rsidRPr="00266FBE" w:rsidTr="00932450">
        <w:tc>
          <w:tcPr>
            <w:tcW w:w="2852" w:type="dxa"/>
          </w:tcPr>
          <w:p w:rsidR="00237321" w:rsidRPr="00266FBE" w:rsidRDefault="00237321"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237321" w:rsidRPr="00266FBE" w:rsidRDefault="00237321" w:rsidP="00932450">
            <w:pPr>
              <w:rPr>
                <w:rFonts w:asciiTheme="minorHAnsi" w:hAnsiTheme="minorHAnsi"/>
                <w:highlight w:val="green"/>
              </w:rPr>
            </w:pPr>
            <w:r w:rsidRPr="00266FBE">
              <w:rPr>
                <w:rFonts w:asciiTheme="minorHAnsi" w:hAnsiTheme="minorHAnsi"/>
                <w:highlight w:val="green"/>
              </w:rPr>
              <w:t>To add challenge to the game and not make it too easy. To make the player want to beat the level.</w:t>
            </w:r>
          </w:p>
        </w:tc>
      </w:tr>
      <w:tr w:rsidR="00237321" w:rsidRPr="00266FBE" w:rsidTr="00932450">
        <w:tc>
          <w:tcPr>
            <w:tcW w:w="2852" w:type="dxa"/>
          </w:tcPr>
          <w:p w:rsidR="00237321" w:rsidRPr="00266FBE" w:rsidRDefault="00237321" w:rsidP="00932450">
            <w:pPr>
              <w:rPr>
                <w:rFonts w:asciiTheme="minorHAnsi" w:hAnsiTheme="minorHAnsi"/>
                <w:b/>
                <w:highlight w:val="green"/>
              </w:rPr>
            </w:pPr>
            <w:r w:rsidRPr="00266FBE">
              <w:rPr>
                <w:rFonts w:asciiTheme="minorHAnsi" w:hAnsiTheme="minorHAnsi"/>
                <w:b/>
                <w:highlight w:val="green"/>
              </w:rPr>
              <w:t>Behaviour (Functional)</w:t>
            </w:r>
          </w:p>
          <w:p w:rsidR="00237321" w:rsidRPr="00266FBE" w:rsidRDefault="00237321"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237321" w:rsidRPr="00266FBE" w:rsidRDefault="00237321"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237321" w:rsidRPr="00266FBE" w:rsidRDefault="00237321" w:rsidP="00932450">
            <w:pPr>
              <w:rPr>
                <w:rFonts w:asciiTheme="minorHAnsi" w:hAnsiTheme="minorHAnsi"/>
                <w:highlight w:val="green"/>
              </w:rPr>
            </w:pPr>
            <w:r w:rsidRPr="00266FBE">
              <w:rPr>
                <w:rFonts w:asciiTheme="minorHAnsi" w:hAnsiTheme="minorHAnsi"/>
                <w:highlight w:val="green"/>
              </w:rPr>
              <w:t>When the player gets within a short distance of the enemies they should follow the player. If the enemies come into contact with the player’s character they should attack and the player should loose health.</w:t>
            </w:r>
          </w:p>
        </w:tc>
      </w:tr>
      <w:tr w:rsidR="00237321" w:rsidRPr="00266FBE" w:rsidTr="00932450">
        <w:tc>
          <w:tcPr>
            <w:tcW w:w="2852" w:type="dxa"/>
          </w:tcPr>
          <w:p w:rsidR="00237321" w:rsidRPr="00266FBE" w:rsidRDefault="00237321" w:rsidP="00932450">
            <w:pPr>
              <w:rPr>
                <w:b/>
                <w:highlight w:val="green"/>
              </w:rPr>
            </w:pPr>
            <w:r w:rsidRPr="00266FBE">
              <w:rPr>
                <w:b/>
                <w:highlight w:val="green"/>
              </w:rPr>
              <w:t>Related documents</w:t>
            </w:r>
          </w:p>
        </w:tc>
        <w:tc>
          <w:tcPr>
            <w:tcW w:w="5778" w:type="dxa"/>
          </w:tcPr>
          <w:p w:rsidR="00237321" w:rsidRPr="00266FBE" w:rsidRDefault="00237321" w:rsidP="00932450">
            <w:pPr>
              <w:rPr>
                <w:highlight w:val="green"/>
              </w:rPr>
            </w:pPr>
            <w:r w:rsidRPr="00266FBE">
              <w:rPr>
                <w:highlight w:val="green"/>
              </w:rPr>
              <w:t>Planning document</w:t>
            </w:r>
          </w:p>
        </w:tc>
      </w:tr>
    </w:tbl>
    <w:p w:rsidR="00237321" w:rsidRPr="00266FBE" w:rsidRDefault="00237321" w:rsidP="00222115">
      <w:pPr>
        <w:rPr>
          <w:highlight w:val="green"/>
        </w:rPr>
      </w:pPr>
    </w:p>
    <w:tbl>
      <w:tblPr>
        <w:tblStyle w:val="TableGrid"/>
        <w:tblW w:w="0" w:type="auto"/>
        <w:tblLook w:val="01E0" w:firstRow="1" w:lastRow="1" w:firstColumn="1" w:lastColumn="1" w:noHBand="0" w:noVBand="0"/>
      </w:tblPr>
      <w:tblGrid>
        <w:gridCol w:w="2852"/>
        <w:gridCol w:w="5778"/>
      </w:tblGrid>
      <w:tr w:rsidR="00882FB8" w:rsidRPr="00266FBE" w:rsidTr="00932450">
        <w:tc>
          <w:tcPr>
            <w:tcW w:w="8630" w:type="dxa"/>
            <w:gridSpan w:val="2"/>
          </w:tcPr>
          <w:p w:rsidR="00882FB8" w:rsidRPr="00266FBE" w:rsidRDefault="00882FB8"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882FB8" w:rsidRPr="00266FBE" w:rsidTr="00932450">
        <w:tc>
          <w:tcPr>
            <w:tcW w:w="2852" w:type="dxa"/>
          </w:tcPr>
          <w:p w:rsidR="00882FB8" w:rsidRPr="00266FBE" w:rsidRDefault="00882FB8"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882FB8" w:rsidRPr="00266FBE" w:rsidRDefault="00882FB8" w:rsidP="00932450">
            <w:pPr>
              <w:rPr>
                <w:rFonts w:asciiTheme="minorHAnsi" w:hAnsiTheme="minorHAnsi"/>
                <w:highlight w:val="green"/>
              </w:rPr>
            </w:pPr>
            <w:r w:rsidRPr="00266FBE">
              <w:rPr>
                <w:rFonts w:asciiTheme="minorHAnsi" w:hAnsiTheme="minorHAnsi"/>
                <w:highlight w:val="green"/>
              </w:rPr>
              <w:t>006</w:t>
            </w:r>
          </w:p>
        </w:tc>
      </w:tr>
      <w:tr w:rsidR="00882FB8" w:rsidRPr="00266FBE" w:rsidTr="00932450">
        <w:tc>
          <w:tcPr>
            <w:tcW w:w="2852" w:type="dxa"/>
          </w:tcPr>
          <w:p w:rsidR="00882FB8" w:rsidRPr="00266FBE" w:rsidRDefault="00882FB8"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882FB8" w:rsidRPr="00266FBE" w:rsidRDefault="00882FB8"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882FB8" w:rsidRPr="00266FBE" w:rsidTr="00932450">
        <w:tc>
          <w:tcPr>
            <w:tcW w:w="2852" w:type="dxa"/>
          </w:tcPr>
          <w:p w:rsidR="00882FB8" w:rsidRPr="00266FBE" w:rsidRDefault="00882FB8"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882FB8" w:rsidRPr="00266FBE" w:rsidRDefault="00882FB8"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882FB8" w:rsidRPr="00266FBE" w:rsidTr="00932450">
        <w:tc>
          <w:tcPr>
            <w:tcW w:w="2852" w:type="dxa"/>
          </w:tcPr>
          <w:p w:rsidR="00882FB8" w:rsidRPr="00266FBE" w:rsidRDefault="00882FB8"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882FB8" w:rsidRPr="00266FBE" w:rsidRDefault="00882FB8" w:rsidP="00932450">
            <w:pPr>
              <w:rPr>
                <w:rFonts w:asciiTheme="minorHAnsi" w:hAnsiTheme="minorHAnsi"/>
                <w:highlight w:val="green"/>
              </w:rPr>
            </w:pPr>
            <w:r w:rsidRPr="00266FBE">
              <w:rPr>
                <w:rFonts w:asciiTheme="minorHAnsi" w:hAnsiTheme="minorHAnsi"/>
                <w:highlight w:val="green"/>
              </w:rPr>
              <w:t>The game must have a high score system</w:t>
            </w:r>
          </w:p>
          <w:p w:rsidR="00882FB8" w:rsidRPr="00266FBE" w:rsidRDefault="00882FB8" w:rsidP="00932450">
            <w:pPr>
              <w:rPr>
                <w:rFonts w:asciiTheme="minorHAnsi" w:hAnsiTheme="minorHAnsi"/>
                <w:highlight w:val="green"/>
              </w:rPr>
            </w:pPr>
          </w:p>
        </w:tc>
      </w:tr>
      <w:tr w:rsidR="00882FB8" w:rsidRPr="00266FBE" w:rsidTr="00932450">
        <w:tc>
          <w:tcPr>
            <w:tcW w:w="2852" w:type="dxa"/>
          </w:tcPr>
          <w:p w:rsidR="00882FB8" w:rsidRPr="00266FBE" w:rsidRDefault="00882FB8"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882FB8" w:rsidRPr="00266FBE" w:rsidRDefault="00882FB8" w:rsidP="00882FB8">
            <w:pPr>
              <w:rPr>
                <w:rFonts w:asciiTheme="minorHAnsi" w:hAnsiTheme="minorHAnsi"/>
                <w:highlight w:val="green"/>
              </w:rPr>
            </w:pPr>
            <w:r w:rsidRPr="00266FBE">
              <w:rPr>
                <w:rFonts w:asciiTheme="minorHAnsi" w:hAnsiTheme="minorHAnsi"/>
                <w:highlight w:val="green"/>
              </w:rPr>
              <w:t>To allow the player to view the top 10 scores of people that have played the game.</w:t>
            </w:r>
          </w:p>
        </w:tc>
      </w:tr>
      <w:tr w:rsidR="00882FB8" w:rsidRPr="00266FBE" w:rsidTr="00932450">
        <w:tc>
          <w:tcPr>
            <w:tcW w:w="2852" w:type="dxa"/>
          </w:tcPr>
          <w:p w:rsidR="00882FB8" w:rsidRPr="00266FBE" w:rsidRDefault="00882FB8" w:rsidP="00932450">
            <w:pPr>
              <w:rPr>
                <w:rFonts w:asciiTheme="minorHAnsi" w:hAnsiTheme="minorHAnsi"/>
                <w:b/>
                <w:highlight w:val="green"/>
              </w:rPr>
            </w:pPr>
            <w:r w:rsidRPr="00266FBE">
              <w:rPr>
                <w:rFonts w:asciiTheme="minorHAnsi" w:hAnsiTheme="minorHAnsi"/>
                <w:b/>
                <w:highlight w:val="green"/>
              </w:rPr>
              <w:t>Behaviour (Functional)</w:t>
            </w:r>
          </w:p>
          <w:p w:rsidR="00882FB8" w:rsidRPr="00266FBE" w:rsidRDefault="00882FB8"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882FB8" w:rsidRPr="00266FBE" w:rsidRDefault="00882FB8"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882FB8" w:rsidRPr="00266FBE" w:rsidRDefault="00882FB8" w:rsidP="00882FB8">
            <w:pPr>
              <w:rPr>
                <w:rFonts w:asciiTheme="minorHAnsi" w:hAnsiTheme="minorHAnsi"/>
                <w:highlight w:val="green"/>
              </w:rPr>
            </w:pPr>
            <w:r w:rsidRPr="00266FBE">
              <w:rPr>
                <w:rFonts w:asciiTheme="minorHAnsi" w:hAnsiTheme="minorHAnsi"/>
                <w:highlight w:val="green"/>
              </w:rPr>
              <w:t xml:space="preserve">If the player achieves a high score, when they die or finish the game the game should allow them to enter their initials with up to 3 characters total. The game should then save and store their score. If the player views the </w:t>
            </w:r>
            <w:r w:rsidR="00985E72" w:rsidRPr="00266FBE">
              <w:rPr>
                <w:rFonts w:asciiTheme="minorHAnsi" w:hAnsiTheme="minorHAnsi"/>
                <w:highlight w:val="green"/>
              </w:rPr>
              <w:t>high score</w:t>
            </w:r>
            <w:r w:rsidRPr="00266FBE">
              <w:rPr>
                <w:rFonts w:asciiTheme="minorHAnsi" w:hAnsiTheme="minorHAnsi"/>
                <w:highlight w:val="green"/>
              </w:rPr>
              <w:t xml:space="preserve"> table the game should display the top 10 scores along with the initials of each player. After more </w:t>
            </w:r>
            <w:r w:rsidR="00985E72" w:rsidRPr="00266FBE">
              <w:rPr>
                <w:rFonts w:asciiTheme="minorHAnsi" w:hAnsiTheme="minorHAnsi"/>
                <w:highlight w:val="green"/>
              </w:rPr>
              <w:t>than</w:t>
            </w:r>
            <w:r w:rsidRPr="00266FBE">
              <w:rPr>
                <w:rFonts w:asciiTheme="minorHAnsi" w:hAnsiTheme="minorHAnsi"/>
                <w:highlight w:val="green"/>
              </w:rPr>
              <w:t xml:space="preserve"> 10 scores</w:t>
            </w:r>
            <w:r w:rsidR="00985E72" w:rsidRPr="00266FBE">
              <w:rPr>
                <w:rFonts w:asciiTheme="minorHAnsi" w:hAnsiTheme="minorHAnsi"/>
                <w:highlight w:val="green"/>
              </w:rPr>
              <w:t xml:space="preserve"> the game should delete any others.</w:t>
            </w:r>
          </w:p>
        </w:tc>
      </w:tr>
      <w:tr w:rsidR="00882FB8" w:rsidRPr="00266FBE" w:rsidTr="00932450">
        <w:tc>
          <w:tcPr>
            <w:tcW w:w="2852" w:type="dxa"/>
          </w:tcPr>
          <w:p w:rsidR="00882FB8" w:rsidRPr="00266FBE" w:rsidRDefault="00882FB8" w:rsidP="00932450">
            <w:pPr>
              <w:rPr>
                <w:b/>
                <w:highlight w:val="green"/>
              </w:rPr>
            </w:pPr>
            <w:r w:rsidRPr="00266FBE">
              <w:rPr>
                <w:b/>
                <w:highlight w:val="green"/>
              </w:rPr>
              <w:t>Related documents</w:t>
            </w:r>
          </w:p>
        </w:tc>
        <w:tc>
          <w:tcPr>
            <w:tcW w:w="5778" w:type="dxa"/>
          </w:tcPr>
          <w:p w:rsidR="00882FB8" w:rsidRPr="00266FBE" w:rsidRDefault="00882FB8" w:rsidP="00932450">
            <w:pPr>
              <w:rPr>
                <w:highlight w:val="green"/>
              </w:rPr>
            </w:pPr>
            <w:r w:rsidRPr="00266FBE">
              <w:rPr>
                <w:highlight w:val="green"/>
              </w:rPr>
              <w:t>Planning document</w:t>
            </w:r>
          </w:p>
        </w:tc>
      </w:tr>
    </w:tbl>
    <w:p w:rsidR="00882FB8" w:rsidRPr="00266FBE" w:rsidRDefault="00882FB8" w:rsidP="00222115">
      <w:pPr>
        <w:rPr>
          <w:highlight w:val="green"/>
        </w:rPr>
      </w:pPr>
    </w:p>
    <w:tbl>
      <w:tblPr>
        <w:tblStyle w:val="TableGrid"/>
        <w:tblW w:w="0" w:type="auto"/>
        <w:tblLook w:val="01E0" w:firstRow="1" w:lastRow="1" w:firstColumn="1" w:lastColumn="1" w:noHBand="0" w:noVBand="0"/>
      </w:tblPr>
      <w:tblGrid>
        <w:gridCol w:w="2852"/>
        <w:gridCol w:w="5778"/>
      </w:tblGrid>
      <w:tr w:rsidR="00290127" w:rsidRPr="00266FBE" w:rsidTr="00932450">
        <w:tc>
          <w:tcPr>
            <w:tcW w:w="8630" w:type="dxa"/>
            <w:gridSpan w:val="2"/>
          </w:tcPr>
          <w:p w:rsidR="00290127" w:rsidRPr="00266FBE" w:rsidRDefault="00290127"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290127" w:rsidRPr="00266FBE" w:rsidTr="00932450">
        <w:tc>
          <w:tcPr>
            <w:tcW w:w="2852" w:type="dxa"/>
          </w:tcPr>
          <w:p w:rsidR="00290127" w:rsidRPr="00266FBE" w:rsidRDefault="00290127"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290127" w:rsidRPr="00266FBE" w:rsidRDefault="00290127" w:rsidP="00932450">
            <w:pPr>
              <w:rPr>
                <w:rFonts w:asciiTheme="minorHAnsi" w:hAnsiTheme="minorHAnsi"/>
                <w:highlight w:val="green"/>
              </w:rPr>
            </w:pPr>
            <w:r w:rsidRPr="00266FBE">
              <w:rPr>
                <w:rFonts w:asciiTheme="minorHAnsi" w:hAnsiTheme="minorHAnsi"/>
                <w:highlight w:val="green"/>
              </w:rPr>
              <w:t>007</w:t>
            </w:r>
          </w:p>
        </w:tc>
      </w:tr>
      <w:tr w:rsidR="00290127" w:rsidRPr="00266FBE" w:rsidTr="00932450">
        <w:tc>
          <w:tcPr>
            <w:tcW w:w="2852" w:type="dxa"/>
          </w:tcPr>
          <w:p w:rsidR="00290127" w:rsidRPr="00266FBE" w:rsidRDefault="00290127"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290127" w:rsidRPr="00266FBE" w:rsidRDefault="00290127"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290127" w:rsidRPr="00266FBE" w:rsidTr="00932450">
        <w:tc>
          <w:tcPr>
            <w:tcW w:w="2852" w:type="dxa"/>
          </w:tcPr>
          <w:p w:rsidR="00290127" w:rsidRPr="00266FBE" w:rsidRDefault="00290127"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290127" w:rsidRPr="00266FBE" w:rsidRDefault="00290127"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290127" w:rsidRPr="00266FBE" w:rsidTr="00932450">
        <w:tc>
          <w:tcPr>
            <w:tcW w:w="2852" w:type="dxa"/>
          </w:tcPr>
          <w:p w:rsidR="00290127" w:rsidRPr="00266FBE" w:rsidRDefault="00290127"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290127" w:rsidRPr="00266FBE" w:rsidRDefault="00290127" w:rsidP="00932450">
            <w:pPr>
              <w:rPr>
                <w:rFonts w:asciiTheme="minorHAnsi" w:hAnsiTheme="minorHAnsi"/>
                <w:highlight w:val="green"/>
              </w:rPr>
            </w:pPr>
            <w:r w:rsidRPr="00266FBE">
              <w:rPr>
                <w:rFonts w:asciiTheme="minorHAnsi" w:hAnsiTheme="minorHAnsi"/>
                <w:highlight w:val="green"/>
              </w:rPr>
              <w:t>The player must start with 3 lives and 0 score.</w:t>
            </w:r>
          </w:p>
          <w:p w:rsidR="00290127" w:rsidRPr="00266FBE" w:rsidRDefault="00290127" w:rsidP="00932450">
            <w:pPr>
              <w:rPr>
                <w:rFonts w:asciiTheme="minorHAnsi" w:hAnsiTheme="minorHAnsi"/>
                <w:highlight w:val="green"/>
              </w:rPr>
            </w:pPr>
          </w:p>
        </w:tc>
      </w:tr>
      <w:tr w:rsidR="00290127" w:rsidRPr="00266FBE" w:rsidTr="00932450">
        <w:tc>
          <w:tcPr>
            <w:tcW w:w="2852" w:type="dxa"/>
          </w:tcPr>
          <w:p w:rsidR="00290127" w:rsidRPr="00266FBE" w:rsidRDefault="00290127"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290127" w:rsidRPr="00266FBE" w:rsidRDefault="00290127" w:rsidP="00932450">
            <w:pPr>
              <w:rPr>
                <w:rFonts w:asciiTheme="minorHAnsi" w:hAnsiTheme="minorHAnsi"/>
                <w:highlight w:val="green"/>
              </w:rPr>
            </w:pPr>
            <w:r w:rsidRPr="00266FBE">
              <w:rPr>
                <w:rFonts w:asciiTheme="minorHAnsi" w:hAnsiTheme="minorHAnsi"/>
                <w:highlight w:val="green"/>
              </w:rPr>
              <w:t>To keep the game fair each time it is played.</w:t>
            </w:r>
          </w:p>
        </w:tc>
      </w:tr>
      <w:tr w:rsidR="00290127" w:rsidRPr="00266FBE" w:rsidTr="00932450">
        <w:tc>
          <w:tcPr>
            <w:tcW w:w="2852" w:type="dxa"/>
          </w:tcPr>
          <w:p w:rsidR="00290127" w:rsidRPr="00266FBE" w:rsidRDefault="00290127" w:rsidP="00932450">
            <w:pPr>
              <w:rPr>
                <w:rFonts w:asciiTheme="minorHAnsi" w:hAnsiTheme="minorHAnsi"/>
                <w:b/>
                <w:highlight w:val="green"/>
              </w:rPr>
            </w:pPr>
            <w:r w:rsidRPr="00266FBE">
              <w:rPr>
                <w:rFonts w:asciiTheme="minorHAnsi" w:hAnsiTheme="minorHAnsi"/>
                <w:b/>
                <w:highlight w:val="green"/>
              </w:rPr>
              <w:lastRenderedPageBreak/>
              <w:t>Behaviour (Functional)</w:t>
            </w:r>
          </w:p>
          <w:p w:rsidR="00290127" w:rsidRPr="00266FBE" w:rsidRDefault="00290127"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290127" w:rsidRPr="00266FBE" w:rsidRDefault="00290127"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290127" w:rsidRPr="00266FBE" w:rsidRDefault="00290127" w:rsidP="00290127">
            <w:pPr>
              <w:rPr>
                <w:rFonts w:asciiTheme="minorHAnsi" w:hAnsiTheme="minorHAnsi"/>
                <w:highlight w:val="green"/>
              </w:rPr>
            </w:pPr>
            <w:r w:rsidRPr="00266FBE">
              <w:rPr>
                <w:rFonts w:asciiTheme="minorHAnsi" w:hAnsiTheme="minorHAnsi"/>
                <w:highlight w:val="green"/>
              </w:rPr>
              <w:t>If the player starts the game or a new level their lives should be set to 3. If the player starts a new game their score should be set to 0. However, if the player finishes a level and progresses onto the next their score from the last level must carry over.</w:t>
            </w:r>
          </w:p>
        </w:tc>
      </w:tr>
      <w:tr w:rsidR="00290127" w:rsidRPr="00266FBE" w:rsidTr="00932450">
        <w:tc>
          <w:tcPr>
            <w:tcW w:w="2852" w:type="dxa"/>
          </w:tcPr>
          <w:p w:rsidR="00290127" w:rsidRPr="00266FBE" w:rsidRDefault="00290127" w:rsidP="00932450">
            <w:pPr>
              <w:rPr>
                <w:b/>
                <w:highlight w:val="green"/>
              </w:rPr>
            </w:pPr>
            <w:r w:rsidRPr="00266FBE">
              <w:rPr>
                <w:b/>
                <w:highlight w:val="green"/>
              </w:rPr>
              <w:t>Related documents</w:t>
            </w:r>
          </w:p>
        </w:tc>
        <w:tc>
          <w:tcPr>
            <w:tcW w:w="5778" w:type="dxa"/>
          </w:tcPr>
          <w:p w:rsidR="00290127" w:rsidRPr="00266FBE" w:rsidRDefault="00A04270" w:rsidP="00932450">
            <w:pPr>
              <w:rPr>
                <w:highlight w:val="green"/>
              </w:rPr>
            </w:pPr>
            <w:r w:rsidRPr="00266FBE">
              <w:rPr>
                <w:highlight w:val="green"/>
              </w:rPr>
              <w:t>N/A</w:t>
            </w:r>
          </w:p>
        </w:tc>
      </w:tr>
    </w:tbl>
    <w:p w:rsidR="00290127" w:rsidRPr="00266FBE" w:rsidRDefault="00290127" w:rsidP="00222115">
      <w:pPr>
        <w:rPr>
          <w:highlight w:val="green"/>
        </w:rPr>
      </w:pPr>
    </w:p>
    <w:tbl>
      <w:tblPr>
        <w:tblStyle w:val="TableGrid"/>
        <w:tblW w:w="0" w:type="auto"/>
        <w:tblLook w:val="01E0" w:firstRow="1" w:lastRow="1" w:firstColumn="1" w:lastColumn="1" w:noHBand="0" w:noVBand="0"/>
      </w:tblPr>
      <w:tblGrid>
        <w:gridCol w:w="2852"/>
        <w:gridCol w:w="5778"/>
      </w:tblGrid>
      <w:tr w:rsidR="00CB6FA7" w:rsidRPr="00266FBE" w:rsidTr="00932450">
        <w:tc>
          <w:tcPr>
            <w:tcW w:w="8630" w:type="dxa"/>
            <w:gridSpan w:val="2"/>
          </w:tcPr>
          <w:p w:rsidR="00CB6FA7" w:rsidRPr="00266FBE" w:rsidRDefault="00CB6FA7"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CB6FA7" w:rsidRPr="00266FBE" w:rsidTr="00932450">
        <w:tc>
          <w:tcPr>
            <w:tcW w:w="2852" w:type="dxa"/>
          </w:tcPr>
          <w:p w:rsidR="00CB6FA7" w:rsidRPr="00266FBE" w:rsidRDefault="00CB6FA7"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CB6FA7" w:rsidRPr="00266FBE" w:rsidRDefault="00CB6FA7" w:rsidP="00932450">
            <w:pPr>
              <w:rPr>
                <w:rFonts w:asciiTheme="minorHAnsi" w:hAnsiTheme="minorHAnsi"/>
                <w:highlight w:val="green"/>
              </w:rPr>
            </w:pPr>
            <w:r w:rsidRPr="00266FBE">
              <w:rPr>
                <w:rFonts w:asciiTheme="minorHAnsi" w:hAnsiTheme="minorHAnsi"/>
                <w:highlight w:val="green"/>
              </w:rPr>
              <w:t>008</w:t>
            </w:r>
          </w:p>
        </w:tc>
      </w:tr>
      <w:tr w:rsidR="00CB6FA7" w:rsidRPr="00266FBE" w:rsidTr="00932450">
        <w:tc>
          <w:tcPr>
            <w:tcW w:w="2852" w:type="dxa"/>
          </w:tcPr>
          <w:p w:rsidR="00CB6FA7" w:rsidRPr="00266FBE" w:rsidRDefault="00CB6FA7"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CB6FA7" w:rsidRPr="00266FBE" w:rsidRDefault="00CB6FA7"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CB6FA7" w:rsidRPr="00266FBE" w:rsidTr="00932450">
        <w:tc>
          <w:tcPr>
            <w:tcW w:w="2852" w:type="dxa"/>
          </w:tcPr>
          <w:p w:rsidR="00CB6FA7" w:rsidRPr="00266FBE" w:rsidRDefault="00CB6FA7"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CB6FA7" w:rsidRPr="00266FBE" w:rsidRDefault="00CB6FA7"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CB6FA7" w:rsidRPr="00266FBE" w:rsidTr="00932450">
        <w:tc>
          <w:tcPr>
            <w:tcW w:w="2852" w:type="dxa"/>
          </w:tcPr>
          <w:p w:rsidR="00CB6FA7" w:rsidRPr="00266FBE" w:rsidRDefault="00CB6FA7"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CB6FA7" w:rsidRPr="00266FBE" w:rsidRDefault="00CB6FA7" w:rsidP="00932450">
            <w:pPr>
              <w:rPr>
                <w:rFonts w:asciiTheme="minorHAnsi" w:hAnsiTheme="minorHAnsi"/>
                <w:highlight w:val="green"/>
              </w:rPr>
            </w:pPr>
            <w:r w:rsidRPr="00266FBE">
              <w:rPr>
                <w:rFonts w:asciiTheme="minorHAnsi" w:hAnsiTheme="minorHAnsi"/>
                <w:highlight w:val="green"/>
              </w:rPr>
              <w:t>The game must be playable with a controller.</w:t>
            </w:r>
          </w:p>
          <w:p w:rsidR="00CB6FA7" w:rsidRPr="00266FBE" w:rsidRDefault="00CB6FA7" w:rsidP="00932450">
            <w:pPr>
              <w:rPr>
                <w:rFonts w:asciiTheme="minorHAnsi" w:hAnsiTheme="minorHAnsi"/>
                <w:highlight w:val="green"/>
              </w:rPr>
            </w:pPr>
          </w:p>
        </w:tc>
      </w:tr>
      <w:tr w:rsidR="00CB6FA7" w:rsidRPr="00266FBE" w:rsidTr="00932450">
        <w:tc>
          <w:tcPr>
            <w:tcW w:w="2852" w:type="dxa"/>
          </w:tcPr>
          <w:p w:rsidR="00CB6FA7" w:rsidRPr="00266FBE" w:rsidRDefault="00CB6FA7"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CB6FA7" w:rsidRPr="00266FBE" w:rsidRDefault="00CB6FA7" w:rsidP="00CB6FA7">
            <w:pPr>
              <w:rPr>
                <w:rFonts w:asciiTheme="minorHAnsi" w:hAnsiTheme="minorHAnsi"/>
                <w:highlight w:val="green"/>
              </w:rPr>
            </w:pPr>
            <w:r w:rsidRPr="00266FBE">
              <w:rPr>
                <w:rFonts w:asciiTheme="minorHAnsi" w:hAnsiTheme="minorHAnsi"/>
                <w:highlight w:val="green"/>
              </w:rPr>
              <w:t>To allow the player the option to play with either a keyboard or controller.</w:t>
            </w:r>
          </w:p>
        </w:tc>
      </w:tr>
      <w:tr w:rsidR="00CB6FA7" w:rsidRPr="00266FBE" w:rsidTr="00932450">
        <w:tc>
          <w:tcPr>
            <w:tcW w:w="2852" w:type="dxa"/>
          </w:tcPr>
          <w:p w:rsidR="00CB6FA7" w:rsidRPr="00266FBE" w:rsidRDefault="00CB6FA7" w:rsidP="00932450">
            <w:pPr>
              <w:rPr>
                <w:rFonts w:asciiTheme="minorHAnsi" w:hAnsiTheme="minorHAnsi"/>
                <w:b/>
                <w:highlight w:val="green"/>
              </w:rPr>
            </w:pPr>
            <w:r w:rsidRPr="00266FBE">
              <w:rPr>
                <w:rFonts w:asciiTheme="minorHAnsi" w:hAnsiTheme="minorHAnsi"/>
                <w:b/>
                <w:highlight w:val="green"/>
              </w:rPr>
              <w:t>Behaviour (Functional)</w:t>
            </w:r>
          </w:p>
          <w:p w:rsidR="00CB6FA7" w:rsidRPr="00266FBE" w:rsidRDefault="00CB6FA7"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CB6FA7" w:rsidRPr="00266FBE" w:rsidRDefault="00CB6FA7"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CB6FA7" w:rsidRPr="00266FBE" w:rsidRDefault="00CB6FA7" w:rsidP="00932450">
            <w:pPr>
              <w:rPr>
                <w:rFonts w:asciiTheme="minorHAnsi" w:hAnsiTheme="minorHAnsi"/>
                <w:highlight w:val="green"/>
              </w:rPr>
            </w:pPr>
            <w:r w:rsidRPr="00266FBE">
              <w:rPr>
                <w:rFonts w:asciiTheme="minorHAnsi" w:hAnsiTheme="minorHAnsi"/>
                <w:highlight w:val="green"/>
              </w:rPr>
              <w:t>All of the games actions and options must be mapped to a controller as well as a keyboard and must be fully functional. When a player presses a button on the controller the</w:t>
            </w:r>
            <w:r w:rsidR="00D72960" w:rsidRPr="00266FBE">
              <w:rPr>
                <w:rFonts w:asciiTheme="minorHAnsi" w:hAnsiTheme="minorHAnsi"/>
                <w:highlight w:val="green"/>
              </w:rPr>
              <w:t xml:space="preserve"> game must recognise it the same way it would on the keyboard and perform the requested action.</w:t>
            </w:r>
          </w:p>
        </w:tc>
      </w:tr>
      <w:tr w:rsidR="00CB6FA7" w:rsidRPr="00266FBE" w:rsidTr="00932450">
        <w:tc>
          <w:tcPr>
            <w:tcW w:w="2852" w:type="dxa"/>
          </w:tcPr>
          <w:p w:rsidR="00CB6FA7" w:rsidRPr="00266FBE" w:rsidRDefault="00CB6FA7" w:rsidP="00932450">
            <w:pPr>
              <w:rPr>
                <w:b/>
                <w:highlight w:val="green"/>
              </w:rPr>
            </w:pPr>
            <w:r w:rsidRPr="00266FBE">
              <w:rPr>
                <w:b/>
                <w:highlight w:val="green"/>
              </w:rPr>
              <w:t>Related documents</w:t>
            </w:r>
          </w:p>
        </w:tc>
        <w:tc>
          <w:tcPr>
            <w:tcW w:w="5778" w:type="dxa"/>
          </w:tcPr>
          <w:p w:rsidR="00CB6FA7" w:rsidRPr="00266FBE" w:rsidRDefault="00CB6FA7" w:rsidP="00932450">
            <w:pPr>
              <w:rPr>
                <w:highlight w:val="green"/>
              </w:rPr>
            </w:pPr>
            <w:r w:rsidRPr="00266FBE">
              <w:rPr>
                <w:highlight w:val="green"/>
              </w:rPr>
              <w:t>Planning document</w:t>
            </w:r>
          </w:p>
        </w:tc>
      </w:tr>
    </w:tbl>
    <w:p w:rsidR="00CB6FA7" w:rsidRPr="00266FBE" w:rsidRDefault="00CB6FA7" w:rsidP="00222115">
      <w:pPr>
        <w:rPr>
          <w:highlight w:val="green"/>
        </w:rPr>
      </w:pPr>
    </w:p>
    <w:tbl>
      <w:tblPr>
        <w:tblStyle w:val="TableGrid"/>
        <w:tblW w:w="0" w:type="auto"/>
        <w:tblLook w:val="01E0" w:firstRow="1" w:lastRow="1" w:firstColumn="1" w:lastColumn="1" w:noHBand="0" w:noVBand="0"/>
      </w:tblPr>
      <w:tblGrid>
        <w:gridCol w:w="2852"/>
        <w:gridCol w:w="5778"/>
      </w:tblGrid>
      <w:tr w:rsidR="00D72960" w:rsidRPr="00266FBE" w:rsidTr="00932450">
        <w:tc>
          <w:tcPr>
            <w:tcW w:w="8630" w:type="dxa"/>
            <w:gridSpan w:val="2"/>
          </w:tcPr>
          <w:p w:rsidR="00D72960" w:rsidRPr="00266FBE" w:rsidRDefault="00D72960"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D72960" w:rsidRPr="00266FBE" w:rsidTr="00932450">
        <w:tc>
          <w:tcPr>
            <w:tcW w:w="2852" w:type="dxa"/>
          </w:tcPr>
          <w:p w:rsidR="00D72960" w:rsidRPr="00266FBE" w:rsidRDefault="00D72960"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D72960" w:rsidRPr="00266FBE" w:rsidRDefault="00D72960" w:rsidP="00932450">
            <w:pPr>
              <w:rPr>
                <w:rFonts w:asciiTheme="minorHAnsi" w:hAnsiTheme="minorHAnsi"/>
                <w:highlight w:val="green"/>
              </w:rPr>
            </w:pPr>
            <w:r w:rsidRPr="00266FBE">
              <w:rPr>
                <w:rFonts w:asciiTheme="minorHAnsi" w:hAnsiTheme="minorHAnsi"/>
                <w:highlight w:val="green"/>
              </w:rPr>
              <w:t>009</w:t>
            </w:r>
          </w:p>
        </w:tc>
      </w:tr>
      <w:tr w:rsidR="00D72960" w:rsidRPr="00266FBE" w:rsidTr="00932450">
        <w:tc>
          <w:tcPr>
            <w:tcW w:w="2852" w:type="dxa"/>
          </w:tcPr>
          <w:p w:rsidR="00D72960" w:rsidRPr="00266FBE" w:rsidRDefault="00D72960"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D72960" w:rsidRPr="00266FBE" w:rsidRDefault="00D72960"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D72960" w:rsidRPr="00266FBE" w:rsidTr="00932450">
        <w:tc>
          <w:tcPr>
            <w:tcW w:w="2852" w:type="dxa"/>
          </w:tcPr>
          <w:p w:rsidR="00D72960" w:rsidRPr="00266FBE" w:rsidRDefault="00D72960"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D72960" w:rsidRPr="00266FBE" w:rsidRDefault="00D72960"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D72960" w:rsidRPr="00266FBE" w:rsidTr="00932450">
        <w:tc>
          <w:tcPr>
            <w:tcW w:w="2852" w:type="dxa"/>
          </w:tcPr>
          <w:p w:rsidR="00D72960" w:rsidRPr="00266FBE" w:rsidRDefault="00D72960"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D72960" w:rsidRPr="00266FBE" w:rsidRDefault="00D72960" w:rsidP="00932450">
            <w:pPr>
              <w:rPr>
                <w:rFonts w:asciiTheme="minorHAnsi" w:hAnsiTheme="minorHAnsi"/>
                <w:highlight w:val="green"/>
              </w:rPr>
            </w:pPr>
            <w:r w:rsidRPr="00266FBE">
              <w:rPr>
                <w:rFonts w:asciiTheme="minorHAnsi" w:hAnsiTheme="minorHAnsi"/>
                <w:highlight w:val="green"/>
              </w:rPr>
              <w:t>The game must have at least 4 different sound effects.</w:t>
            </w:r>
          </w:p>
          <w:p w:rsidR="00D72960" w:rsidRPr="00266FBE" w:rsidRDefault="00D72960" w:rsidP="00932450">
            <w:pPr>
              <w:rPr>
                <w:rFonts w:asciiTheme="minorHAnsi" w:hAnsiTheme="minorHAnsi"/>
                <w:highlight w:val="green"/>
              </w:rPr>
            </w:pPr>
          </w:p>
        </w:tc>
      </w:tr>
      <w:tr w:rsidR="00D72960" w:rsidRPr="00266FBE" w:rsidTr="00932450">
        <w:tc>
          <w:tcPr>
            <w:tcW w:w="2852" w:type="dxa"/>
          </w:tcPr>
          <w:p w:rsidR="00D72960" w:rsidRPr="00266FBE" w:rsidRDefault="00D72960"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D72960" w:rsidRPr="00266FBE" w:rsidRDefault="00D72960" w:rsidP="00D72960">
            <w:pPr>
              <w:rPr>
                <w:rFonts w:asciiTheme="minorHAnsi" w:hAnsiTheme="minorHAnsi"/>
                <w:highlight w:val="green"/>
              </w:rPr>
            </w:pPr>
            <w:r w:rsidRPr="00266FBE">
              <w:rPr>
                <w:rFonts w:asciiTheme="minorHAnsi" w:hAnsiTheme="minorHAnsi"/>
                <w:highlight w:val="green"/>
              </w:rPr>
              <w:t>To make the game more immersive and fun. T</w:t>
            </w:r>
            <w:r w:rsidR="00FA5105" w:rsidRPr="00266FBE">
              <w:rPr>
                <w:rFonts w:asciiTheme="minorHAnsi" w:hAnsiTheme="minorHAnsi"/>
                <w:highlight w:val="green"/>
              </w:rPr>
              <w:t>o</w:t>
            </w:r>
            <w:r w:rsidRPr="00266FBE">
              <w:rPr>
                <w:rFonts w:asciiTheme="minorHAnsi" w:hAnsiTheme="minorHAnsi"/>
                <w:highlight w:val="green"/>
              </w:rPr>
              <w:t xml:space="preserve"> enhance the quality of the game and let the player know audibly the action has happened. </w:t>
            </w:r>
          </w:p>
        </w:tc>
      </w:tr>
      <w:tr w:rsidR="00D72960" w:rsidRPr="00266FBE" w:rsidTr="00932450">
        <w:tc>
          <w:tcPr>
            <w:tcW w:w="2852" w:type="dxa"/>
          </w:tcPr>
          <w:p w:rsidR="00D72960" w:rsidRPr="00266FBE" w:rsidRDefault="00D72960" w:rsidP="00932450">
            <w:pPr>
              <w:rPr>
                <w:rFonts w:asciiTheme="minorHAnsi" w:hAnsiTheme="minorHAnsi"/>
                <w:b/>
                <w:highlight w:val="green"/>
              </w:rPr>
            </w:pPr>
            <w:r w:rsidRPr="00266FBE">
              <w:rPr>
                <w:rFonts w:asciiTheme="minorHAnsi" w:hAnsiTheme="minorHAnsi"/>
                <w:b/>
                <w:highlight w:val="green"/>
              </w:rPr>
              <w:t>Behaviour (Functional)</w:t>
            </w:r>
          </w:p>
          <w:p w:rsidR="00D72960" w:rsidRPr="00266FBE" w:rsidRDefault="00D72960"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D72960" w:rsidRPr="00266FBE" w:rsidRDefault="00D72960"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D72960" w:rsidRPr="00266FBE" w:rsidRDefault="00AA5D62" w:rsidP="00932450">
            <w:pPr>
              <w:rPr>
                <w:rFonts w:asciiTheme="minorHAnsi" w:hAnsiTheme="minorHAnsi"/>
                <w:highlight w:val="green"/>
              </w:rPr>
            </w:pPr>
            <w:r w:rsidRPr="00266FBE">
              <w:rPr>
                <w:rFonts w:asciiTheme="minorHAnsi" w:hAnsiTheme="minorHAnsi"/>
                <w:highlight w:val="green"/>
              </w:rPr>
              <w:t>For example if the player picks up a collectable a sound effect will play to let the player know that the action has taken place. Or if the player takes damage a sound effect will take place of a grunt to let the player know their character has been hit.</w:t>
            </w:r>
          </w:p>
        </w:tc>
      </w:tr>
      <w:tr w:rsidR="00D72960" w:rsidRPr="00266FBE" w:rsidTr="00932450">
        <w:tc>
          <w:tcPr>
            <w:tcW w:w="2852" w:type="dxa"/>
          </w:tcPr>
          <w:p w:rsidR="00D72960" w:rsidRPr="00266FBE" w:rsidRDefault="00D72960" w:rsidP="00932450">
            <w:pPr>
              <w:rPr>
                <w:b/>
                <w:highlight w:val="green"/>
              </w:rPr>
            </w:pPr>
            <w:r w:rsidRPr="00266FBE">
              <w:rPr>
                <w:b/>
                <w:highlight w:val="green"/>
              </w:rPr>
              <w:t>Related documents</w:t>
            </w:r>
          </w:p>
        </w:tc>
        <w:tc>
          <w:tcPr>
            <w:tcW w:w="5778" w:type="dxa"/>
          </w:tcPr>
          <w:p w:rsidR="00D72960" w:rsidRPr="00266FBE" w:rsidRDefault="00A04270" w:rsidP="00932450">
            <w:pPr>
              <w:rPr>
                <w:highlight w:val="green"/>
              </w:rPr>
            </w:pPr>
            <w:r w:rsidRPr="00266FBE">
              <w:rPr>
                <w:highlight w:val="green"/>
              </w:rPr>
              <w:t>N/A</w:t>
            </w:r>
          </w:p>
        </w:tc>
      </w:tr>
    </w:tbl>
    <w:p w:rsidR="00D72960" w:rsidRPr="00266FBE" w:rsidRDefault="00D72960" w:rsidP="00222115">
      <w:pPr>
        <w:rPr>
          <w:highlight w:val="green"/>
        </w:rPr>
      </w:pPr>
    </w:p>
    <w:tbl>
      <w:tblPr>
        <w:tblStyle w:val="TableGrid"/>
        <w:tblW w:w="0" w:type="auto"/>
        <w:tblLook w:val="01E0" w:firstRow="1" w:lastRow="1" w:firstColumn="1" w:lastColumn="1" w:noHBand="0" w:noVBand="0"/>
      </w:tblPr>
      <w:tblGrid>
        <w:gridCol w:w="2852"/>
        <w:gridCol w:w="5778"/>
      </w:tblGrid>
      <w:tr w:rsidR="007E4DB8" w:rsidRPr="00266FBE" w:rsidTr="00932450">
        <w:tc>
          <w:tcPr>
            <w:tcW w:w="8630" w:type="dxa"/>
            <w:gridSpan w:val="2"/>
          </w:tcPr>
          <w:p w:rsidR="007E4DB8" w:rsidRPr="00266FBE" w:rsidRDefault="007E4DB8"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7E4DB8" w:rsidRPr="00266FBE" w:rsidTr="00932450">
        <w:tc>
          <w:tcPr>
            <w:tcW w:w="2852" w:type="dxa"/>
          </w:tcPr>
          <w:p w:rsidR="007E4DB8" w:rsidRPr="00266FBE" w:rsidRDefault="007E4DB8"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7E4DB8" w:rsidRPr="00266FBE" w:rsidRDefault="007E4DB8" w:rsidP="00932450">
            <w:pPr>
              <w:rPr>
                <w:rFonts w:asciiTheme="minorHAnsi" w:hAnsiTheme="minorHAnsi"/>
                <w:highlight w:val="green"/>
              </w:rPr>
            </w:pPr>
            <w:r w:rsidRPr="00266FBE">
              <w:rPr>
                <w:rFonts w:asciiTheme="minorHAnsi" w:hAnsiTheme="minorHAnsi"/>
                <w:highlight w:val="green"/>
              </w:rPr>
              <w:t>010</w:t>
            </w:r>
          </w:p>
        </w:tc>
      </w:tr>
      <w:tr w:rsidR="007E4DB8" w:rsidRPr="00266FBE" w:rsidTr="00932450">
        <w:tc>
          <w:tcPr>
            <w:tcW w:w="2852" w:type="dxa"/>
          </w:tcPr>
          <w:p w:rsidR="007E4DB8" w:rsidRPr="00266FBE" w:rsidRDefault="007E4DB8"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7E4DB8" w:rsidRPr="00266FBE" w:rsidRDefault="007E4DB8"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7E4DB8" w:rsidRPr="00266FBE" w:rsidTr="00932450">
        <w:tc>
          <w:tcPr>
            <w:tcW w:w="2852" w:type="dxa"/>
          </w:tcPr>
          <w:p w:rsidR="007E4DB8" w:rsidRPr="00266FBE" w:rsidRDefault="007E4DB8"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7E4DB8" w:rsidRPr="00266FBE" w:rsidRDefault="007E4DB8"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7E4DB8" w:rsidRPr="00266FBE" w:rsidTr="00932450">
        <w:tc>
          <w:tcPr>
            <w:tcW w:w="2852" w:type="dxa"/>
          </w:tcPr>
          <w:p w:rsidR="007E4DB8" w:rsidRPr="00266FBE" w:rsidRDefault="007E4DB8"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7E4DB8" w:rsidRPr="00266FBE" w:rsidRDefault="007E4DB8" w:rsidP="00932450">
            <w:pPr>
              <w:rPr>
                <w:rFonts w:asciiTheme="minorHAnsi" w:hAnsiTheme="minorHAnsi"/>
                <w:highlight w:val="green"/>
              </w:rPr>
            </w:pPr>
            <w:r w:rsidRPr="00266FBE">
              <w:rPr>
                <w:rFonts w:asciiTheme="minorHAnsi" w:hAnsiTheme="minorHAnsi"/>
                <w:highlight w:val="green"/>
              </w:rPr>
              <w:t>The player must be able to attack and kill zombies.</w:t>
            </w:r>
          </w:p>
          <w:p w:rsidR="007E4DB8" w:rsidRPr="00266FBE" w:rsidRDefault="007E4DB8" w:rsidP="00932450">
            <w:pPr>
              <w:rPr>
                <w:rFonts w:asciiTheme="minorHAnsi" w:hAnsiTheme="minorHAnsi"/>
                <w:highlight w:val="green"/>
              </w:rPr>
            </w:pPr>
          </w:p>
        </w:tc>
      </w:tr>
      <w:tr w:rsidR="007E4DB8" w:rsidRPr="00266FBE" w:rsidTr="00932450">
        <w:tc>
          <w:tcPr>
            <w:tcW w:w="2852" w:type="dxa"/>
          </w:tcPr>
          <w:p w:rsidR="007E4DB8" w:rsidRPr="00266FBE" w:rsidRDefault="007E4DB8"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7E4DB8" w:rsidRPr="00266FBE" w:rsidRDefault="007E4DB8" w:rsidP="00A70CD1">
            <w:pPr>
              <w:rPr>
                <w:rFonts w:asciiTheme="minorHAnsi" w:hAnsiTheme="minorHAnsi"/>
                <w:highlight w:val="green"/>
              </w:rPr>
            </w:pPr>
            <w:r w:rsidRPr="00266FBE">
              <w:rPr>
                <w:rFonts w:asciiTheme="minorHAnsi" w:hAnsiTheme="minorHAnsi"/>
                <w:highlight w:val="green"/>
              </w:rPr>
              <w:t xml:space="preserve">To allow the player to be able to </w:t>
            </w:r>
            <w:r w:rsidR="00A70CD1" w:rsidRPr="00266FBE">
              <w:rPr>
                <w:rFonts w:asciiTheme="minorHAnsi" w:hAnsiTheme="minorHAnsi"/>
                <w:highlight w:val="green"/>
              </w:rPr>
              <w:t>finish the game and earn a high score they must be able to kill enemies.</w:t>
            </w:r>
          </w:p>
        </w:tc>
      </w:tr>
      <w:tr w:rsidR="007E4DB8" w:rsidRPr="00266FBE" w:rsidTr="00932450">
        <w:tc>
          <w:tcPr>
            <w:tcW w:w="2852" w:type="dxa"/>
          </w:tcPr>
          <w:p w:rsidR="007E4DB8" w:rsidRPr="00266FBE" w:rsidRDefault="007E4DB8" w:rsidP="00932450">
            <w:pPr>
              <w:rPr>
                <w:rFonts w:asciiTheme="minorHAnsi" w:hAnsiTheme="minorHAnsi"/>
                <w:b/>
                <w:highlight w:val="green"/>
              </w:rPr>
            </w:pPr>
            <w:r w:rsidRPr="00266FBE">
              <w:rPr>
                <w:rFonts w:asciiTheme="minorHAnsi" w:hAnsiTheme="minorHAnsi"/>
                <w:b/>
                <w:highlight w:val="green"/>
              </w:rPr>
              <w:t>Behaviour (Functional)</w:t>
            </w:r>
          </w:p>
          <w:p w:rsidR="007E4DB8" w:rsidRPr="00266FBE" w:rsidRDefault="007E4DB8"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7E4DB8" w:rsidRPr="00266FBE" w:rsidRDefault="007E4DB8" w:rsidP="00932450">
            <w:pPr>
              <w:rPr>
                <w:rFonts w:asciiTheme="minorHAnsi" w:hAnsiTheme="minorHAnsi"/>
                <w:b/>
                <w:highlight w:val="green"/>
              </w:rPr>
            </w:pPr>
            <w:r w:rsidRPr="00266FBE">
              <w:rPr>
                <w:rFonts w:asciiTheme="minorHAnsi" w:hAnsiTheme="minorHAnsi"/>
                <w:b/>
                <w:highlight w:val="green"/>
              </w:rPr>
              <w:lastRenderedPageBreak/>
              <w:t>Acceptable values (Non-functional)</w:t>
            </w:r>
          </w:p>
        </w:tc>
        <w:tc>
          <w:tcPr>
            <w:tcW w:w="5778" w:type="dxa"/>
          </w:tcPr>
          <w:p w:rsidR="007E4DB8" w:rsidRPr="00266FBE" w:rsidRDefault="00A70CD1" w:rsidP="00932450">
            <w:pPr>
              <w:rPr>
                <w:rFonts w:asciiTheme="minorHAnsi" w:hAnsiTheme="minorHAnsi"/>
                <w:highlight w:val="green"/>
              </w:rPr>
            </w:pPr>
            <w:r w:rsidRPr="00266FBE">
              <w:rPr>
                <w:rFonts w:asciiTheme="minorHAnsi" w:hAnsiTheme="minorHAnsi"/>
                <w:highlight w:val="green"/>
              </w:rPr>
              <w:lastRenderedPageBreak/>
              <w:t xml:space="preserve">For example if the player presses K they will shoot a bullet. If the bullet hits an enemy the bullet and enemy will be removed </w:t>
            </w:r>
            <w:r w:rsidRPr="00266FBE">
              <w:rPr>
                <w:rFonts w:asciiTheme="minorHAnsi" w:hAnsiTheme="minorHAnsi"/>
                <w:highlight w:val="green"/>
              </w:rPr>
              <w:lastRenderedPageBreak/>
              <w:t>from the screen and the player will earn points towards their score.</w:t>
            </w:r>
          </w:p>
        </w:tc>
      </w:tr>
      <w:tr w:rsidR="007E4DB8" w:rsidRPr="00266FBE" w:rsidTr="00932450">
        <w:tc>
          <w:tcPr>
            <w:tcW w:w="2852" w:type="dxa"/>
          </w:tcPr>
          <w:p w:rsidR="007E4DB8" w:rsidRPr="00266FBE" w:rsidRDefault="007E4DB8" w:rsidP="00932450">
            <w:pPr>
              <w:rPr>
                <w:b/>
                <w:highlight w:val="green"/>
              </w:rPr>
            </w:pPr>
            <w:r w:rsidRPr="00266FBE">
              <w:rPr>
                <w:b/>
                <w:highlight w:val="green"/>
              </w:rPr>
              <w:lastRenderedPageBreak/>
              <w:t>Related documents</w:t>
            </w:r>
          </w:p>
        </w:tc>
        <w:tc>
          <w:tcPr>
            <w:tcW w:w="5778" w:type="dxa"/>
          </w:tcPr>
          <w:p w:rsidR="007E4DB8" w:rsidRPr="00266FBE" w:rsidRDefault="007E4DB8" w:rsidP="00932450">
            <w:pPr>
              <w:rPr>
                <w:highlight w:val="green"/>
              </w:rPr>
            </w:pPr>
            <w:r w:rsidRPr="00266FBE">
              <w:rPr>
                <w:highlight w:val="green"/>
              </w:rPr>
              <w:t>Planning document</w:t>
            </w:r>
          </w:p>
        </w:tc>
      </w:tr>
    </w:tbl>
    <w:p w:rsidR="007E4DB8" w:rsidRPr="00266FBE" w:rsidRDefault="007E4DB8" w:rsidP="00222115">
      <w:pPr>
        <w:rPr>
          <w:highlight w:val="green"/>
        </w:rPr>
      </w:pPr>
    </w:p>
    <w:tbl>
      <w:tblPr>
        <w:tblStyle w:val="TableGrid"/>
        <w:tblW w:w="0" w:type="auto"/>
        <w:tblLook w:val="01E0" w:firstRow="1" w:lastRow="1" w:firstColumn="1" w:lastColumn="1" w:noHBand="0" w:noVBand="0"/>
      </w:tblPr>
      <w:tblGrid>
        <w:gridCol w:w="2852"/>
        <w:gridCol w:w="5778"/>
      </w:tblGrid>
      <w:tr w:rsidR="00A04270" w:rsidRPr="00266FBE" w:rsidTr="00932450">
        <w:tc>
          <w:tcPr>
            <w:tcW w:w="8630" w:type="dxa"/>
            <w:gridSpan w:val="2"/>
          </w:tcPr>
          <w:p w:rsidR="00A04270" w:rsidRPr="00266FBE" w:rsidRDefault="00A04270"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A04270" w:rsidRPr="00266FBE" w:rsidTr="00932450">
        <w:tc>
          <w:tcPr>
            <w:tcW w:w="2852" w:type="dxa"/>
          </w:tcPr>
          <w:p w:rsidR="00A04270" w:rsidRPr="00266FBE" w:rsidRDefault="00A04270"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A04270" w:rsidRPr="00266FBE" w:rsidRDefault="00A04270" w:rsidP="00932450">
            <w:pPr>
              <w:rPr>
                <w:rFonts w:asciiTheme="minorHAnsi" w:hAnsiTheme="minorHAnsi"/>
                <w:highlight w:val="green"/>
              </w:rPr>
            </w:pPr>
            <w:r w:rsidRPr="00266FBE">
              <w:rPr>
                <w:rFonts w:asciiTheme="minorHAnsi" w:hAnsiTheme="minorHAnsi"/>
                <w:highlight w:val="green"/>
              </w:rPr>
              <w:t>001</w:t>
            </w:r>
          </w:p>
        </w:tc>
      </w:tr>
      <w:tr w:rsidR="00A04270" w:rsidRPr="00266FBE" w:rsidTr="00932450">
        <w:tc>
          <w:tcPr>
            <w:tcW w:w="2852" w:type="dxa"/>
          </w:tcPr>
          <w:p w:rsidR="00A04270" w:rsidRPr="00266FBE" w:rsidRDefault="00A04270"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A04270" w:rsidRPr="00266FBE" w:rsidRDefault="00A04270"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A04270" w:rsidRPr="00266FBE" w:rsidTr="00932450">
        <w:tc>
          <w:tcPr>
            <w:tcW w:w="2852" w:type="dxa"/>
          </w:tcPr>
          <w:p w:rsidR="00A04270" w:rsidRPr="00266FBE" w:rsidRDefault="00A04270"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A04270" w:rsidRPr="00266FBE" w:rsidRDefault="00A04270"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A04270" w:rsidRPr="00266FBE" w:rsidTr="00932450">
        <w:tc>
          <w:tcPr>
            <w:tcW w:w="2852" w:type="dxa"/>
          </w:tcPr>
          <w:p w:rsidR="00A04270" w:rsidRPr="00266FBE" w:rsidRDefault="00A04270"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A04270" w:rsidRPr="00266FBE" w:rsidRDefault="00A04270" w:rsidP="00932450">
            <w:pPr>
              <w:rPr>
                <w:rFonts w:asciiTheme="minorHAnsi" w:hAnsiTheme="minorHAnsi"/>
                <w:highlight w:val="green"/>
              </w:rPr>
            </w:pPr>
            <w:r w:rsidRPr="00266FBE">
              <w:rPr>
                <w:rFonts w:asciiTheme="minorHAnsi" w:hAnsiTheme="minorHAnsi"/>
                <w:highlight w:val="green"/>
              </w:rPr>
              <w:t>The game must have an apocalyptic theme.</w:t>
            </w:r>
          </w:p>
          <w:p w:rsidR="00A04270" w:rsidRPr="00266FBE" w:rsidRDefault="00A04270" w:rsidP="00932450">
            <w:pPr>
              <w:rPr>
                <w:rFonts w:asciiTheme="minorHAnsi" w:hAnsiTheme="minorHAnsi"/>
                <w:highlight w:val="green"/>
              </w:rPr>
            </w:pPr>
          </w:p>
        </w:tc>
      </w:tr>
      <w:tr w:rsidR="00A04270" w:rsidRPr="00266FBE" w:rsidTr="00932450">
        <w:tc>
          <w:tcPr>
            <w:tcW w:w="2852" w:type="dxa"/>
          </w:tcPr>
          <w:p w:rsidR="00A04270" w:rsidRPr="00266FBE" w:rsidRDefault="00A04270"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A04270" w:rsidRPr="00266FBE" w:rsidRDefault="00943377" w:rsidP="00932450">
            <w:pPr>
              <w:rPr>
                <w:rFonts w:asciiTheme="minorHAnsi" w:hAnsiTheme="minorHAnsi"/>
                <w:highlight w:val="green"/>
              </w:rPr>
            </w:pPr>
            <w:r w:rsidRPr="00266FBE">
              <w:rPr>
                <w:rFonts w:asciiTheme="minorHAnsi" w:hAnsiTheme="minorHAnsi"/>
                <w:highlight w:val="green"/>
              </w:rPr>
              <w:t>The games theme must correspond with</w:t>
            </w:r>
            <w:r w:rsidR="00FF2480" w:rsidRPr="00266FBE">
              <w:rPr>
                <w:rFonts w:asciiTheme="minorHAnsi" w:hAnsiTheme="minorHAnsi"/>
                <w:highlight w:val="green"/>
              </w:rPr>
              <w:t xml:space="preserve"> one of the themes in the given project brief.</w:t>
            </w:r>
          </w:p>
        </w:tc>
      </w:tr>
      <w:tr w:rsidR="00A04270" w:rsidRPr="00266FBE" w:rsidTr="00932450">
        <w:tc>
          <w:tcPr>
            <w:tcW w:w="2852" w:type="dxa"/>
          </w:tcPr>
          <w:p w:rsidR="00A04270" w:rsidRPr="00266FBE" w:rsidRDefault="00A04270" w:rsidP="00932450">
            <w:pPr>
              <w:rPr>
                <w:rFonts w:asciiTheme="minorHAnsi" w:hAnsiTheme="minorHAnsi"/>
                <w:b/>
                <w:highlight w:val="green"/>
              </w:rPr>
            </w:pPr>
            <w:r w:rsidRPr="00266FBE">
              <w:rPr>
                <w:rFonts w:asciiTheme="minorHAnsi" w:hAnsiTheme="minorHAnsi"/>
                <w:b/>
                <w:highlight w:val="green"/>
              </w:rPr>
              <w:t>Behaviour (Functional)</w:t>
            </w:r>
          </w:p>
          <w:p w:rsidR="00A04270" w:rsidRPr="00266FBE" w:rsidRDefault="00A04270"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A04270" w:rsidRPr="00266FBE" w:rsidRDefault="00A04270"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A04270" w:rsidRPr="00266FBE" w:rsidRDefault="00FF2480" w:rsidP="00FF2480">
            <w:pPr>
              <w:rPr>
                <w:rFonts w:asciiTheme="minorHAnsi" w:hAnsiTheme="minorHAnsi"/>
                <w:highlight w:val="green"/>
              </w:rPr>
            </w:pPr>
            <w:r w:rsidRPr="00266FBE">
              <w:rPr>
                <w:rFonts w:asciiTheme="minorHAnsi" w:hAnsiTheme="minorHAnsi"/>
                <w:highlight w:val="green"/>
              </w:rPr>
              <w:t>Must have fitting graphics and sound effects to keep the theme continuous throughout all elements of the game. The Character’s and enemy’s graphics also must fit the theme of the game.</w:t>
            </w:r>
          </w:p>
        </w:tc>
      </w:tr>
      <w:tr w:rsidR="00A04270" w:rsidRPr="00266FBE" w:rsidTr="00932450">
        <w:tc>
          <w:tcPr>
            <w:tcW w:w="2852" w:type="dxa"/>
          </w:tcPr>
          <w:p w:rsidR="00A04270" w:rsidRPr="00266FBE" w:rsidRDefault="00A04270" w:rsidP="00932450">
            <w:pPr>
              <w:rPr>
                <w:b/>
                <w:highlight w:val="green"/>
              </w:rPr>
            </w:pPr>
            <w:r w:rsidRPr="00266FBE">
              <w:rPr>
                <w:b/>
                <w:highlight w:val="green"/>
              </w:rPr>
              <w:t>Related documents</w:t>
            </w:r>
          </w:p>
        </w:tc>
        <w:tc>
          <w:tcPr>
            <w:tcW w:w="5778" w:type="dxa"/>
          </w:tcPr>
          <w:p w:rsidR="00A04270" w:rsidRPr="00266FBE" w:rsidRDefault="00FF2480" w:rsidP="00932450">
            <w:pPr>
              <w:rPr>
                <w:highlight w:val="green"/>
              </w:rPr>
            </w:pPr>
            <w:r w:rsidRPr="00266FBE">
              <w:rPr>
                <w:highlight w:val="green"/>
              </w:rPr>
              <w:t>N/A</w:t>
            </w:r>
          </w:p>
        </w:tc>
      </w:tr>
    </w:tbl>
    <w:p w:rsidR="00A04270" w:rsidRPr="00266FBE" w:rsidRDefault="00A04270" w:rsidP="00222115">
      <w:pPr>
        <w:rPr>
          <w:highlight w:val="green"/>
        </w:rPr>
      </w:pPr>
    </w:p>
    <w:tbl>
      <w:tblPr>
        <w:tblStyle w:val="TableGrid"/>
        <w:tblW w:w="0" w:type="auto"/>
        <w:tblLook w:val="01E0" w:firstRow="1" w:lastRow="1" w:firstColumn="1" w:lastColumn="1" w:noHBand="0" w:noVBand="0"/>
      </w:tblPr>
      <w:tblGrid>
        <w:gridCol w:w="2852"/>
        <w:gridCol w:w="5778"/>
      </w:tblGrid>
      <w:tr w:rsidR="00FF2480" w:rsidRPr="00266FBE" w:rsidTr="00932450">
        <w:tc>
          <w:tcPr>
            <w:tcW w:w="8630" w:type="dxa"/>
            <w:gridSpan w:val="2"/>
          </w:tcPr>
          <w:p w:rsidR="00FF2480" w:rsidRPr="00266FBE" w:rsidRDefault="00FF2480"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FF2480" w:rsidRPr="00266FBE" w:rsidTr="00932450">
        <w:tc>
          <w:tcPr>
            <w:tcW w:w="2852" w:type="dxa"/>
          </w:tcPr>
          <w:p w:rsidR="00FF2480" w:rsidRPr="00266FBE" w:rsidRDefault="00FF2480"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FF2480" w:rsidRPr="00266FBE" w:rsidRDefault="00FF2480" w:rsidP="00932450">
            <w:pPr>
              <w:rPr>
                <w:rFonts w:asciiTheme="minorHAnsi" w:hAnsiTheme="minorHAnsi"/>
                <w:highlight w:val="green"/>
              </w:rPr>
            </w:pPr>
            <w:r w:rsidRPr="00266FBE">
              <w:rPr>
                <w:rFonts w:asciiTheme="minorHAnsi" w:hAnsiTheme="minorHAnsi"/>
                <w:highlight w:val="green"/>
              </w:rPr>
              <w:t>002</w:t>
            </w:r>
          </w:p>
        </w:tc>
      </w:tr>
      <w:tr w:rsidR="00FF2480" w:rsidRPr="00266FBE" w:rsidTr="00932450">
        <w:tc>
          <w:tcPr>
            <w:tcW w:w="2852" w:type="dxa"/>
          </w:tcPr>
          <w:p w:rsidR="00FF2480" w:rsidRPr="00266FBE" w:rsidRDefault="00FF2480"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FF2480" w:rsidRPr="00266FBE" w:rsidRDefault="00FF2480"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FF2480" w:rsidRPr="00266FBE" w:rsidTr="00932450">
        <w:tc>
          <w:tcPr>
            <w:tcW w:w="2852" w:type="dxa"/>
          </w:tcPr>
          <w:p w:rsidR="00FF2480" w:rsidRPr="00266FBE" w:rsidRDefault="00FF2480"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FF2480" w:rsidRPr="00266FBE" w:rsidRDefault="00FF2480"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FF2480" w:rsidRPr="00266FBE" w:rsidTr="00932450">
        <w:tc>
          <w:tcPr>
            <w:tcW w:w="2852" w:type="dxa"/>
          </w:tcPr>
          <w:p w:rsidR="00FF2480" w:rsidRPr="00266FBE" w:rsidRDefault="00FF2480"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FF2480" w:rsidRPr="00266FBE" w:rsidRDefault="00FF2480" w:rsidP="00932450">
            <w:pPr>
              <w:rPr>
                <w:rFonts w:asciiTheme="minorHAnsi" w:hAnsiTheme="minorHAnsi"/>
                <w:highlight w:val="green"/>
              </w:rPr>
            </w:pPr>
            <w:r w:rsidRPr="00266FBE">
              <w:rPr>
                <w:rFonts w:asciiTheme="minorHAnsi" w:hAnsiTheme="minorHAnsi"/>
                <w:highlight w:val="green"/>
              </w:rPr>
              <w:t>The game and all documentation must be finished and handed in for the 6</w:t>
            </w:r>
            <w:r w:rsidRPr="00266FBE">
              <w:rPr>
                <w:rFonts w:asciiTheme="minorHAnsi" w:hAnsiTheme="minorHAnsi"/>
                <w:highlight w:val="green"/>
                <w:vertAlign w:val="superscript"/>
              </w:rPr>
              <w:t>th</w:t>
            </w:r>
            <w:r w:rsidRPr="00266FBE">
              <w:rPr>
                <w:rFonts w:asciiTheme="minorHAnsi" w:hAnsiTheme="minorHAnsi"/>
                <w:highlight w:val="green"/>
              </w:rPr>
              <w:t xml:space="preserve"> of June.</w:t>
            </w:r>
          </w:p>
          <w:p w:rsidR="00FF2480" w:rsidRPr="00266FBE" w:rsidRDefault="00FF2480" w:rsidP="00932450">
            <w:pPr>
              <w:rPr>
                <w:rFonts w:asciiTheme="minorHAnsi" w:hAnsiTheme="minorHAnsi"/>
                <w:highlight w:val="green"/>
              </w:rPr>
            </w:pPr>
          </w:p>
        </w:tc>
      </w:tr>
      <w:tr w:rsidR="00FF2480" w:rsidRPr="00266FBE" w:rsidTr="00932450">
        <w:tc>
          <w:tcPr>
            <w:tcW w:w="2852" w:type="dxa"/>
          </w:tcPr>
          <w:p w:rsidR="00FF2480" w:rsidRPr="00266FBE" w:rsidRDefault="00FF2480"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FF2480" w:rsidRPr="00266FBE" w:rsidRDefault="00FF2480" w:rsidP="00FF2480">
            <w:pPr>
              <w:rPr>
                <w:rFonts w:asciiTheme="minorHAnsi" w:hAnsiTheme="minorHAnsi"/>
                <w:highlight w:val="green"/>
              </w:rPr>
            </w:pPr>
            <w:r w:rsidRPr="00266FBE">
              <w:rPr>
                <w:rFonts w:asciiTheme="minorHAnsi" w:hAnsiTheme="minorHAnsi"/>
                <w:highlight w:val="green"/>
              </w:rPr>
              <w:t>To allow meet the deadline of the project and allow it to be assessed and marked.</w:t>
            </w:r>
          </w:p>
        </w:tc>
      </w:tr>
      <w:tr w:rsidR="00FF2480" w:rsidRPr="00266FBE" w:rsidTr="00932450">
        <w:tc>
          <w:tcPr>
            <w:tcW w:w="2852" w:type="dxa"/>
          </w:tcPr>
          <w:p w:rsidR="00FF2480" w:rsidRPr="00266FBE" w:rsidRDefault="00FF2480" w:rsidP="00932450">
            <w:pPr>
              <w:rPr>
                <w:rFonts w:asciiTheme="minorHAnsi" w:hAnsiTheme="minorHAnsi"/>
                <w:b/>
                <w:highlight w:val="green"/>
              </w:rPr>
            </w:pPr>
            <w:r w:rsidRPr="00266FBE">
              <w:rPr>
                <w:rFonts w:asciiTheme="minorHAnsi" w:hAnsiTheme="minorHAnsi"/>
                <w:b/>
                <w:highlight w:val="green"/>
              </w:rPr>
              <w:t>Behaviour (Functional)</w:t>
            </w:r>
          </w:p>
          <w:p w:rsidR="00FF2480" w:rsidRPr="00266FBE" w:rsidRDefault="00FF2480"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FF2480" w:rsidRPr="00266FBE" w:rsidRDefault="00FF2480"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FF2480" w:rsidRPr="00266FBE" w:rsidRDefault="00FF2480" w:rsidP="00932450">
            <w:pPr>
              <w:rPr>
                <w:rFonts w:asciiTheme="minorHAnsi" w:hAnsiTheme="minorHAnsi"/>
                <w:highlight w:val="green"/>
              </w:rPr>
            </w:pPr>
            <w:r w:rsidRPr="00266FBE">
              <w:rPr>
                <w:rFonts w:asciiTheme="minorHAnsi" w:hAnsiTheme="minorHAnsi"/>
                <w:highlight w:val="green"/>
              </w:rPr>
              <w:t>I must follow my detailed play and ensure I am meeting my deadlines in plenty of time. I must work hard and to the best of my ability to complete the project within the given time.</w:t>
            </w:r>
          </w:p>
        </w:tc>
      </w:tr>
      <w:tr w:rsidR="00FF2480" w:rsidRPr="00266FBE" w:rsidTr="00932450">
        <w:tc>
          <w:tcPr>
            <w:tcW w:w="2852" w:type="dxa"/>
          </w:tcPr>
          <w:p w:rsidR="00FF2480" w:rsidRPr="00266FBE" w:rsidRDefault="00FF2480" w:rsidP="00932450">
            <w:pPr>
              <w:rPr>
                <w:b/>
                <w:highlight w:val="green"/>
              </w:rPr>
            </w:pPr>
            <w:r w:rsidRPr="00266FBE">
              <w:rPr>
                <w:b/>
                <w:highlight w:val="green"/>
              </w:rPr>
              <w:t>Related documents</w:t>
            </w:r>
          </w:p>
        </w:tc>
        <w:tc>
          <w:tcPr>
            <w:tcW w:w="5778" w:type="dxa"/>
          </w:tcPr>
          <w:p w:rsidR="00FF2480" w:rsidRPr="00266FBE" w:rsidRDefault="00FF2480" w:rsidP="00932450">
            <w:pPr>
              <w:rPr>
                <w:highlight w:val="green"/>
              </w:rPr>
            </w:pPr>
            <w:r w:rsidRPr="00266FBE">
              <w:rPr>
                <w:highlight w:val="green"/>
              </w:rPr>
              <w:t>N/A</w:t>
            </w:r>
          </w:p>
        </w:tc>
      </w:tr>
    </w:tbl>
    <w:p w:rsidR="00FF2480" w:rsidRPr="00266FBE" w:rsidRDefault="00FF2480" w:rsidP="00222115">
      <w:pPr>
        <w:rPr>
          <w:highlight w:val="green"/>
        </w:rPr>
      </w:pPr>
    </w:p>
    <w:tbl>
      <w:tblPr>
        <w:tblStyle w:val="TableGrid"/>
        <w:tblW w:w="0" w:type="auto"/>
        <w:tblLook w:val="01E0" w:firstRow="1" w:lastRow="1" w:firstColumn="1" w:lastColumn="1" w:noHBand="0" w:noVBand="0"/>
      </w:tblPr>
      <w:tblGrid>
        <w:gridCol w:w="2852"/>
        <w:gridCol w:w="5778"/>
      </w:tblGrid>
      <w:tr w:rsidR="000F1E9F" w:rsidRPr="00266FBE" w:rsidTr="00932450">
        <w:tc>
          <w:tcPr>
            <w:tcW w:w="8630" w:type="dxa"/>
            <w:gridSpan w:val="2"/>
          </w:tcPr>
          <w:p w:rsidR="000F1E9F" w:rsidRPr="00266FBE" w:rsidRDefault="000F1E9F"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0F1E9F" w:rsidRPr="00266FBE" w:rsidTr="00932450">
        <w:tc>
          <w:tcPr>
            <w:tcW w:w="2852" w:type="dxa"/>
          </w:tcPr>
          <w:p w:rsidR="000F1E9F" w:rsidRPr="00266FBE" w:rsidRDefault="000F1E9F"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0F1E9F" w:rsidRPr="00266FBE" w:rsidRDefault="000F1E9F" w:rsidP="00932450">
            <w:pPr>
              <w:rPr>
                <w:rFonts w:asciiTheme="minorHAnsi" w:hAnsiTheme="minorHAnsi"/>
                <w:highlight w:val="green"/>
              </w:rPr>
            </w:pPr>
            <w:r w:rsidRPr="00266FBE">
              <w:rPr>
                <w:rFonts w:asciiTheme="minorHAnsi" w:hAnsiTheme="minorHAnsi"/>
                <w:highlight w:val="green"/>
              </w:rPr>
              <w:t>003</w:t>
            </w:r>
          </w:p>
        </w:tc>
      </w:tr>
      <w:tr w:rsidR="000F1E9F" w:rsidRPr="00266FBE" w:rsidTr="00932450">
        <w:tc>
          <w:tcPr>
            <w:tcW w:w="2852" w:type="dxa"/>
          </w:tcPr>
          <w:p w:rsidR="000F1E9F" w:rsidRPr="00266FBE" w:rsidRDefault="000F1E9F"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0F1E9F" w:rsidRPr="00266FBE" w:rsidRDefault="000F1E9F"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0F1E9F" w:rsidRPr="00266FBE" w:rsidTr="00932450">
        <w:tc>
          <w:tcPr>
            <w:tcW w:w="2852" w:type="dxa"/>
          </w:tcPr>
          <w:p w:rsidR="000F1E9F" w:rsidRPr="00266FBE" w:rsidRDefault="000F1E9F"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0F1E9F" w:rsidRPr="00266FBE" w:rsidRDefault="000F1E9F"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0F1E9F" w:rsidRPr="00266FBE" w:rsidTr="00932450">
        <w:tc>
          <w:tcPr>
            <w:tcW w:w="2852" w:type="dxa"/>
          </w:tcPr>
          <w:p w:rsidR="000F1E9F" w:rsidRPr="00266FBE" w:rsidRDefault="000F1E9F"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0F1E9F" w:rsidRPr="00266FBE" w:rsidRDefault="000F1E9F" w:rsidP="00932450">
            <w:pPr>
              <w:rPr>
                <w:rFonts w:asciiTheme="minorHAnsi" w:hAnsiTheme="minorHAnsi"/>
                <w:highlight w:val="green"/>
              </w:rPr>
            </w:pPr>
            <w:r w:rsidRPr="00266FBE">
              <w:rPr>
                <w:rFonts w:asciiTheme="minorHAnsi" w:hAnsiTheme="minorHAnsi"/>
                <w:highlight w:val="green"/>
              </w:rPr>
              <w:t>The game must follow my detailed plan and be as accurate to my concept as possible.</w:t>
            </w:r>
          </w:p>
          <w:p w:rsidR="000F1E9F" w:rsidRPr="00266FBE" w:rsidRDefault="000F1E9F" w:rsidP="00932450">
            <w:pPr>
              <w:rPr>
                <w:rFonts w:asciiTheme="minorHAnsi" w:hAnsiTheme="minorHAnsi"/>
                <w:highlight w:val="green"/>
              </w:rPr>
            </w:pPr>
          </w:p>
        </w:tc>
      </w:tr>
      <w:tr w:rsidR="000F1E9F" w:rsidRPr="00266FBE" w:rsidTr="00932450">
        <w:tc>
          <w:tcPr>
            <w:tcW w:w="2852" w:type="dxa"/>
          </w:tcPr>
          <w:p w:rsidR="000F1E9F" w:rsidRPr="00266FBE" w:rsidRDefault="000F1E9F"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0F1E9F" w:rsidRPr="00266FBE" w:rsidRDefault="000F1E9F" w:rsidP="000F1E9F">
            <w:pPr>
              <w:rPr>
                <w:rFonts w:asciiTheme="minorHAnsi" w:hAnsiTheme="minorHAnsi"/>
                <w:highlight w:val="green"/>
              </w:rPr>
            </w:pPr>
            <w:r w:rsidRPr="00266FBE">
              <w:rPr>
                <w:rFonts w:asciiTheme="minorHAnsi" w:hAnsiTheme="minorHAnsi"/>
                <w:highlight w:val="green"/>
              </w:rPr>
              <w:t>To achieve a high grade and meet the requirements of the specification.</w:t>
            </w:r>
          </w:p>
        </w:tc>
      </w:tr>
      <w:tr w:rsidR="000F1E9F" w:rsidRPr="00266FBE" w:rsidTr="00932450">
        <w:tc>
          <w:tcPr>
            <w:tcW w:w="2852" w:type="dxa"/>
          </w:tcPr>
          <w:p w:rsidR="000F1E9F" w:rsidRPr="00266FBE" w:rsidRDefault="000F1E9F" w:rsidP="00932450">
            <w:pPr>
              <w:rPr>
                <w:rFonts w:asciiTheme="minorHAnsi" w:hAnsiTheme="minorHAnsi"/>
                <w:b/>
                <w:highlight w:val="green"/>
              </w:rPr>
            </w:pPr>
            <w:r w:rsidRPr="00266FBE">
              <w:rPr>
                <w:rFonts w:asciiTheme="minorHAnsi" w:hAnsiTheme="minorHAnsi"/>
                <w:b/>
                <w:highlight w:val="green"/>
              </w:rPr>
              <w:t>Behaviour (Functional)</w:t>
            </w:r>
          </w:p>
          <w:p w:rsidR="000F1E9F" w:rsidRPr="00266FBE" w:rsidRDefault="000F1E9F"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0F1E9F" w:rsidRPr="00266FBE" w:rsidRDefault="000F1E9F"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0F1E9F" w:rsidRPr="00266FBE" w:rsidRDefault="000F1E9F" w:rsidP="00932450">
            <w:pPr>
              <w:rPr>
                <w:rFonts w:asciiTheme="minorHAnsi" w:hAnsiTheme="minorHAnsi"/>
                <w:highlight w:val="green"/>
              </w:rPr>
            </w:pPr>
            <w:r w:rsidRPr="00266FBE">
              <w:rPr>
                <w:rFonts w:asciiTheme="minorHAnsi" w:hAnsiTheme="minorHAnsi"/>
                <w:highlight w:val="green"/>
              </w:rPr>
              <w:t>I must stick with everything I have planned out and try to keep my game as close to my original concept as possible. I must do the tasks I have set myself to do and on the dates I have set to do them.</w:t>
            </w:r>
          </w:p>
        </w:tc>
      </w:tr>
      <w:tr w:rsidR="000F1E9F" w:rsidRPr="00266FBE" w:rsidTr="00932450">
        <w:tc>
          <w:tcPr>
            <w:tcW w:w="2852" w:type="dxa"/>
          </w:tcPr>
          <w:p w:rsidR="000F1E9F" w:rsidRPr="00266FBE" w:rsidRDefault="000F1E9F" w:rsidP="00932450">
            <w:pPr>
              <w:rPr>
                <w:b/>
                <w:highlight w:val="green"/>
              </w:rPr>
            </w:pPr>
            <w:r w:rsidRPr="00266FBE">
              <w:rPr>
                <w:b/>
                <w:highlight w:val="green"/>
              </w:rPr>
              <w:lastRenderedPageBreak/>
              <w:t>Related documents</w:t>
            </w:r>
          </w:p>
        </w:tc>
        <w:tc>
          <w:tcPr>
            <w:tcW w:w="5778" w:type="dxa"/>
          </w:tcPr>
          <w:p w:rsidR="000F1E9F" w:rsidRPr="00266FBE" w:rsidRDefault="000F1E9F" w:rsidP="00932450">
            <w:pPr>
              <w:rPr>
                <w:highlight w:val="green"/>
              </w:rPr>
            </w:pPr>
            <w:r w:rsidRPr="00266FBE">
              <w:rPr>
                <w:highlight w:val="green"/>
              </w:rPr>
              <w:t>Planning document</w:t>
            </w:r>
          </w:p>
        </w:tc>
      </w:tr>
    </w:tbl>
    <w:p w:rsidR="000F1E9F" w:rsidRPr="00266FBE" w:rsidRDefault="000F1E9F" w:rsidP="00222115">
      <w:pPr>
        <w:rPr>
          <w:highlight w:val="green"/>
        </w:rPr>
      </w:pPr>
    </w:p>
    <w:tbl>
      <w:tblPr>
        <w:tblStyle w:val="TableGrid"/>
        <w:tblW w:w="0" w:type="auto"/>
        <w:tblLook w:val="01E0" w:firstRow="1" w:lastRow="1" w:firstColumn="1" w:lastColumn="1" w:noHBand="0" w:noVBand="0"/>
      </w:tblPr>
      <w:tblGrid>
        <w:gridCol w:w="2852"/>
        <w:gridCol w:w="5778"/>
      </w:tblGrid>
      <w:tr w:rsidR="00932450" w:rsidRPr="00266FBE" w:rsidTr="00932450">
        <w:tc>
          <w:tcPr>
            <w:tcW w:w="8630" w:type="dxa"/>
            <w:gridSpan w:val="2"/>
          </w:tcPr>
          <w:p w:rsidR="00932450" w:rsidRPr="00266FBE" w:rsidRDefault="00932450" w:rsidP="00932450">
            <w:pPr>
              <w:rPr>
                <w:rFonts w:asciiTheme="minorHAnsi" w:hAnsiTheme="minorHAnsi"/>
                <w:highlight w:val="green"/>
              </w:rPr>
            </w:pPr>
            <w:r w:rsidRPr="00266FBE">
              <w:rPr>
                <w:rFonts w:asciiTheme="minorHAnsi" w:hAnsiTheme="minorHAnsi"/>
                <w:b/>
                <w:highlight w:val="green"/>
              </w:rPr>
              <w:t xml:space="preserve">Requirement Specification    </w:t>
            </w:r>
          </w:p>
        </w:tc>
      </w:tr>
      <w:tr w:rsidR="00932450" w:rsidRPr="00266FBE" w:rsidTr="00932450">
        <w:tc>
          <w:tcPr>
            <w:tcW w:w="2852" w:type="dxa"/>
          </w:tcPr>
          <w:p w:rsidR="00932450" w:rsidRPr="00266FBE" w:rsidRDefault="00932450" w:rsidP="00932450">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932450" w:rsidRPr="00266FBE" w:rsidRDefault="00932450" w:rsidP="00932450">
            <w:pPr>
              <w:rPr>
                <w:rFonts w:asciiTheme="minorHAnsi" w:hAnsiTheme="minorHAnsi"/>
                <w:highlight w:val="green"/>
              </w:rPr>
            </w:pPr>
            <w:r w:rsidRPr="00266FBE">
              <w:rPr>
                <w:rFonts w:asciiTheme="minorHAnsi" w:hAnsiTheme="minorHAnsi"/>
                <w:highlight w:val="green"/>
              </w:rPr>
              <w:t>004</w:t>
            </w:r>
          </w:p>
        </w:tc>
      </w:tr>
      <w:tr w:rsidR="00932450" w:rsidRPr="00266FBE" w:rsidTr="00932450">
        <w:tc>
          <w:tcPr>
            <w:tcW w:w="2852" w:type="dxa"/>
          </w:tcPr>
          <w:p w:rsidR="00932450" w:rsidRPr="00266FBE" w:rsidRDefault="00932450" w:rsidP="00932450">
            <w:pPr>
              <w:rPr>
                <w:rFonts w:asciiTheme="minorHAnsi" w:hAnsiTheme="minorHAnsi"/>
                <w:b/>
                <w:highlight w:val="green"/>
              </w:rPr>
            </w:pPr>
            <w:r w:rsidRPr="00266FBE">
              <w:rPr>
                <w:rFonts w:asciiTheme="minorHAnsi" w:hAnsiTheme="minorHAnsi"/>
                <w:b/>
                <w:highlight w:val="green"/>
              </w:rPr>
              <w:t>Type:</w:t>
            </w:r>
          </w:p>
        </w:tc>
        <w:tc>
          <w:tcPr>
            <w:tcW w:w="5778" w:type="dxa"/>
          </w:tcPr>
          <w:p w:rsidR="00932450" w:rsidRPr="00266FBE" w:rsidRDefault="00932450" w:rsidP="00932450">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932450" w:rsidRPr="00266FBE" w:rsidTr="00932450">
        <w:tc>
          <w:tcPr>
            <w:tcW w:w="2852" w:type="dxa"/>
          </w:tcPr>
          <w:p w:rsidR="00932450" w:rsidRPr="00266FBE" w:rsidRDefault="00932450" w:rsidP="00932450">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932450" w:rsidRPr="00266FBE" w:rsidRDefault="00932450" w:rsidP="00932450">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932450" w:rsidRPr="00266FBE" w:rsidTr="00932450">
        <w:tc>
          <w:tcPr>
            <w:tcW w:w="2852" w:type="dxa"/>
          </w:tcPr>
          <w:p w:rsidR="00932450" w:rsidRPr="00266FBE" w:rsidRDefault="00932450" w:rsidP="00932450">
            <w:pPr>
              <w:rPr>
                <w:rFonts w:asciiTheme="minorHAnsi" w:hAnsiTheme="minorHAnsi"/>
                <w:b/>
                <w:highlight w:val="green"/>
              </w:rPr>
            </w:pPr>
            <w:r w:rsidRPr="00266FBE">
              <w:rPr>
                <w:rFonts w:asciiTheme="minorHAnsi" w:hAnsiTheme="minorHAnsi"/>
                <w:b/>
                <w:highlight w:val="green"/>
              </w:rPr>
              <w:t>Description:</w:t>
            </w:r>
          </w:p>
        </w:tc>
        <w:tc>
          <w:tcPr>
            <w:tcW w:w="5778" w:type="dxa"/>
          </w:tcPr>
          <w:p w:rsidR="00932450" w:rsidRPr="00266FBE" w:rsidRDefault="00A408B8" w:rsidP="00932450">
            <w:pPr>
              <w:rPr>
                <w:rFonts w:asciiTheme="minorHAnsi" w:hAnsiTheme="minorHAnsi"/>
                <w:highlight w:val="green"/>
              </w:rPr>
            </w:pPr>
            <w:r w:rsidRPr="00266FBE">
              <w:rPr>
                <w:rFonts w:asciiTheme="minorHAnsi" w:hAnsiTheme="minorHAnsi"/>
                <w:highlight w:val="green"/>
              </w:rPr>
              <w:t>The game must be appealing to the target audience.</w:t>
            </w:r>
          </w:p>
          <w:p w:rsidR="00932450" w:rsidRPr="00266FBE" w:rsidRDefault="00932450" w:rsidP="00932450">
            <w:pPr>
              <w:rPr>
                <w:rFonts w:asciiTheme="minorHAnsi" w:hAnsiTheme="minorHAnsi"/>
                <w:highlight w:val="green"/>
              </w:rPr>
            </w:pPr>
          </w:p>
        </w:tc>
      </w:tr>
      <w:tr w:rsidR="00932450" w:rsidRPr="00266FBE" w:rsidTr="00932450">
        <w:tc>
          <w:tcPr>
            <w:tcW w:w="2852" w:type="dxa"/>
          </w:tcPr>
          <w:p w:rsidR="00932450" w:rsidRPr="00266FBE" w:rsidRDefault="00932450" w:rsidP="00932450">
            <w:pPr>
              <w:rPr>
                <w:rFonts w:asciiTheme="minorHAnsi" w:hAnsiTheme="minorHAnsi"/>
                <w:b/>
                <w:highlight w:val="green"/>
              </w:rPr>
            </w:pPr>
            <w:r w:rsidRPr="00266FBE">
              <w:rPr>
                <w:rFonts w:asciiTheme="minorHAnsi" w:hAnsiTheme="minorHAnsi"/>
                <w:b/>
                <w:highlight w:val="green"/>
              </w:rPr>
              <w:t>Reason/Source:</w:t>
            </w:r>
          </w:p>
        </w:tc>
        <w:tc>
          <w:tcPr>
            <w:tcW w:w="5778" w:type="dxa"/>
          </w:tcPr>
          <w:p w:rsidR="00932450" w:rsidRPr="00266FBE" w:rsidRDefault="00A408B8" w:rsidP="00932450">
            <w:pPr>
              <w:rPr>
                <w:rFonts w:asciiTheme="minorHAnsi" w:hAnsiTheme="minorHAnsi"/>
                <w:highlight w:val="green"/>
              </w:rPr>
            </w:pPr>
            <w:r w:rsidRPr="00266FBE">
              <w:rPr>
                <w:rFonts w:asciiTheme="minorHAnsi" w:hAnsiTheme="minorHAnsi"/>
                <w:highlight w:val="green"/>
              </w:rPr>
              <w:t>I have chosen my theme and stated the target audience so therefore I must ensure my game not only meets the project criteria but also stays true to the target audience.</w:t>
            </w:r>
          </w:p>
        </w:tc>
      </w:tr>
      <w:tr w:rsidR="00932450" w:rsidRPr="00266FBE" w:rsidTr="00932450">
        <w:tc>
          <w:tcPr>
            <w:tcW w:w="2852" w:type="dxa"/>
          </w:tcPr>
          <w:p w:rsidR="00932450" w:rsidRPr="00266FBE" w:rsidRDefault="00932450" w:rsidP="00932450">
            <w:pPr>
              <w:rPr>
                <w:rFonts w:asciiTheme="minorHAnsi" w:hAnsiTheme="minorHAnsi"/>
                <w:b/>
                <w:highlight w:val="green"/>
              </w:rPr>
            </w:pPr>
            <w:r w:rsidRPr="00266FBE">
              <w:rPr>
                <w:rFonts w:asciiTheme="minorHAnsi" w:hAnsiTheme="minorHAnsi"/>
                <w:b/>
                <w:highlight w:val="green"/>
              </w:rPr>
              <w:t>Behaviour (Functional)</w:t>
            </w:r>
          </w:p>
          <w:p w:rsidR="00932450" w:rsidRPr="00266FBE" w:rsidRDefault="00932450" w:rsidP="00932450">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932450" w:rsidRPr="00266FBE" w:rsidRDefault="00932450" w:rsidP="00932450">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932450" w:rsidRPr="00266FBE" w:rsidRDefault="00A408B8" w:rsidP="00932450">
            <w:pPr>
              <w:rPr>
                <w:rFonts w:asciiTheme="minorHAnsi" w:hAnsiTheme="minorHAnsi"/>
                <w:highlight w:val="green"/>
              </w:rPr>
            </w:pPr>
            <w:r w:rsidRPr="00266FBE">
              <w:rPr>
                <w:rFonts w:asciiTheme="minorHAnsi" w:hAnsiTheme="minorHAnsi"/>
                <w:highlight w:val="green"/>
              </w:rPr>
              <w:t>I must ensure my environment, gameplay and assets are all appealing to the zombie/apocalyptic fan base that I am targeting. I must not stray away from my theme as my game would no longer be interesting my target audience.</w:t>
            </w:r>
          </w:p>
        </w:tc>
      </w:tr>
      <w:tr w:rsidR="00932450" w:rsidRPr="00266FBE" w:rsidTr="00932450">
        <w:tc>
          <w:tcPr>
            <w:tcW w:w="2852" w:type="dxa"/>
          </w:tcPr>
          <w:p w:rsidR="00932450" w:rsidRPr="00266FBE" w:rsidRDefault="00932450" w:rsidP="00932450">
            <w:pPr>
              <w:rPr>
                <w:b/>
                <w:highlight w:val="green"/>
              </w:rPr>
            </w:pPr>
            <w:r w:rsidRPr="00266FBE">
              <w:rPr>
                <w:b/>
                <w:highlight w:val="green"/>
              </w:rPr>
              <w:t>Related documents</w:t>
            </w:r>
          </w:p>
        </w:tc>
        <w:tc>
          <w:tcPr>
            <w:tcW w:w="5778" w:type="dxa"/>
          </w:tcPr>
          <w:p w:rsidR="00932450" w:rsidRPr="00266FBE" w:rsidRDefault="00932450" w:rsidP="00932450">
            <w:pPr>
              <w:rPr>
                <w:highlight w:val="green"/>
              </w:rPr>
            </w:pPr>
            <w:r w:rsidRPr="00266FBE">
              <w:rPr>
                <w:highlight w:val="green"/>
              </w:rPr>
              <w:t>Planning document</w:t>
            </w:r>
          </w:p>
        </w:tc>
      </w:tr>
    </w:tbl>
    <w:p w:rsidR="00932450" w:rsidRPr="00266FBE" w:rsidRDefault="00932450" w:rsidP="00222115">
      <w:pPr>
        <w:rPr>
          <w:highlight w:val="green"/>
        </w:rPr>
      </w:pPr>
    </w:p>
    <w:tbl>
      <w:tblPr>
        <w:tblStyle w:val="TableGrid"/>
        <w:tblW w:w="0" w:type="auto"/>
        <w:tblLook w:val="01E0" w:firstRow="1" w:lastRow="1" w:firstColumn="1" w:lastColumn="1" w:noHBand="0" w:noVBand="0"/>
      </w:tblPr>
      <w:tblGrid>
        <w:gridCol w:w="2852"/>
        <w:gridCol w:w="5778"/>
      </w:tblGrid>
      <w:tr w:rsidR="00A408B8" w:rsidRPr="00266FBE" w:rsidTr="00A52966">
        <w:tc>
          <w:tcPr>
            <w:tcW w:w="8630" w:type="dxa"/>
            <w:gridSpan w:val="2"/>
          </w:tcPr>
          <w:p w:rsidR="00A408B8" w:rsidRPr="00266FBE" w:rsidRDefault="00A408B8" w:rsidP="00A52966">
            <w:pPr>
              <w:rPr>
                <w:rFonts w:asciiTheme="minorHAnsi" w:hAnsiTheme="minorHAnsi"/>
                <w:highlight w:val="green"/>
              </w:rPr>
            </w:pPr>
            <w:r w:rsidRPr="00266FBE">
              <w:rPr>
                <w:rFonts w:asciiTheme="minorHAnsi" w:hAnsiTheme="minorHAnsi"/>
                <w:b/>
                <w:highlight w:val="green"/>
              </w:rPr>
              <w:t xml:space="preserve">Requirement Specification    </w:t>
            </w:r>
          </w:p>
        </w:tc>
      </w:tr>
      <w:tr w:rsidR="00A408B8" w:rsidRPr="00266FBE" w:rsidTr="00A52966">
        <w:tc>
          <w:tcPr>
            <w:tcW w:w="2852" w:type="dxa"/>
          </w:tcPr>
          <w:p w:rsidR="00A408B8" w:rsidRPr="00266FBE" w:rsidRDefault="00A408B8" w:rsidP="00A52966">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A408B8" w:rsidRPr="00266FBE" w:rsidRDefault="00A408B8" w:rsidP="00A52966">
            <w:pPr>
              <w:rPr>
                <w:rFonts w:asciiTheme="minorHAnsi" w:hAnsiTheme="minorHAnsi"/>
                <w:highlight w:val="green"/>
              </w:rPr>
            </w:pPr>
            <w:r w:rsidRPr="00266FBE">
              <w:rPr>
                <w:rFonts w:asciiTheme="minorHAnsi" w:hAnsiTheme="minorHAnsi"/>
                <w:highlight w:val="green"/>
              </w:rPr>
              <w:t>005</w:t>
            </w:r>
          </w:p>
        </w:tc>
      </w:tr>
      <w:tr w:rsidR="00A408B8" w:rsidRPr="00266FBE" w:rsidTr="00A52966">
        <w:tc>
          <w:tcPr>
            <w:tcW w:w="2852" w:type="dxa"/>
          </w:tcPr>
          <w:p w:rsidR="00A408B8" w:rsidRPr="00266FBE" w:rsidRDefault="00A408B8" w:rsidP="00A52966">
            <w:pPr>
              <w:rPr>
                <w:rFonts w:asciiTheme="minorHAnsi" w:hAnsiTheme="minorHAnsi"/>
                <w:b/>
                <w:highlight w:val="green"/>
              </w:rPr>
            </w:pPr>
            <w:r w:rsidRPr="00266FBE">
              <w:rPr>
                <w:rFonts w:asciiTheme="minorHAnsi" w:hAnsiTheme="minorHAnsi"/>
                <w:b/>
                <w:highlight w:val="green"/>
              </w:rPr>
              <w:t>Type:</w:t>
            </w:r>
          </w:p>
        </w:tc>
        <w:tc>
          <w:tcPr>
            <w:tcW w:w="5778" w:type="dxa"/>
          </w:tcPr>
          <w:p w:rsidR="00A408B8" w:rsidRPr="00266FBE" w:rsidRDefault="00A408B8" w:rsidP="00A52966">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A408B8" w:rsidRPr="00266FBE" w:rsidTr="00A52966">
        <w:tc>
          <w:tcPr>
            <w:tcW w:w="2852" w:type="dxa"/>
          </w:tcPr>
          <w:p w:rsidR="00A408B8" w:rsidRPr="00266FBE" w:rsidRDefault="00A408B8" w:rsidP="00A52966">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A408B8" w:rsidRPr="00266FBE" w:rsidRDefault="00A408B8" w:rsidP="00A52966">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A408B8" w:rsidRPr="00266FBE" w:rsidTr="00A52966">
        <w:tc>
          <w:tcPr>
            <w:tcW w:w="2852" w:type="dxa"/>
          </w:tcPr>
          <w:p w:rsidR="00A408B8" w:rsidRPr="00266FBE" w:rsidRDefault="00A408B8" w:rsidP="00A52966">
            <w:pPr>
              <w:rPr>
                <w:rFonts w:asciiTheme="minorHAnsi" w:hAnsiTheme="minorHAnsi"/>
                <w:b/>
                <w:highlight w:val="green"/>
              </w:rPr>
            </w:pPr>
            <w:r w:rsidRPr="00266FBE">
              <w:rPr>
                <w:rFonts w:asciiTheme="minorHAnsi" w:hAnsiTheme="minorHAnsi"/>
                <w:b/>
                <w:highlight w:val="green"/>
              </w:rPr>
              <w:t>Description:</w:t>
            </w:r>
          </w:p>
        </w:tc>
        <w:tc>
          <w:tcPr>
            <w:tcW w:w="5778" w:type="dxa"/>
          </w:tcPr>
          <w:p w:rsidR="00A408B8" w:rsidRPr="00266FBE" w:rsidRDefault="00A408B8" w:rsidP="00A52966">
            <w:pPr>
              <w:rPr>
                <w:rFonts w:asciiTheme="minorHAnsi" w:hAnsiTheme="minorHAnsi"/>
                <w:highlight w:val="green"/>
              </w:rPr>
            </w:pPr>
            <w:r w:rsidRPr="00266FBE">
              <w:rPr>
                <w:rFonts w:asciiTheme="minorHAnsi" w:hAnsiTheme="minorHAnsi"/>
                <w:highlight w:val="green"/>
              </w:rPr>
              <w:t>The game must be simple to use and play yet still maintain a small amount of challenge.</w:t>
            </w:r>
          </w:p>
          <w:p w:rsidR="00A408B8" w:rsidRPr="00266FBE" w:rsidRDefault="00A408B8" w:rsidP="00A52966">
            <w:pPr>
              <w:rPr>
                <w:rFonts w:asciiTheme="minorHAnsi" w:hAnsiTheme="minorHAnsi"/>
                <w:highlight w:val="green"/>
              </w:rPr>
            </w:pPr>
          </w:p>
        </w:tc>
      </w:tr>
      <w:tr w:rsidR="00A408B8" w:rsidRPr="00266FBE" w:rsidTr="00A52966">
        <w:tc>
          <w:tcPr>
            <w:tcW w:w="2852" w:type="dxa"/>
          </w:tcPr>
          <w:p w:rsidR="00A408B8" w:rsidRPr="00266FBE" w:rsidRDefault="00A408B8" w:rsidP="00A52966">
            <w:pPr>
              <w:rPr>
                <w:rFonts w:asciiTheme="minorHAnsi" w:hAnsiTheme="minorHAnsi"/>
                <w:b/>
                <w:highlight w:val="green"/>
              </w:rPr>
            </w:pPr>
            <w:r w:rsidRPr="00266FBE">
              <w:rPr>
                <w:rFonts w:asciiTheme="minorHAnsi" w:hAnsiTheme="minorHAnsi"/>
                <w:b/>
                <w:highlight w:val="green"/>
              </w:rPr>
              <w:t>Reason/Source:</w:t>
            </w:r>
          </w:p>
        </w:tc>
        <w:tc>
          <w:tcPr>
            <w:tcW w:w="5778" w:type="dxa"/>
          </w:tcPr>
          <w:p w:rsidR="00A408B8" w:rsidRPr="00266FBE" w:rsidRDefault="00A408B8" w:rsidP="00A408B8">
            <w:pPr>
              <w:rPr>
                <w:rFonts w:asciiTheme="minorHAnsi" w:hAnsiTheme="minorHAnsi"/>
                <w:highlight w:val="green"/>
              </w:rPr>
            </w:pPr>
            <w:r w:rsidRPr="00266FBE">
              <w:rPr>
                <w:rFonts w:asciiTheme="minorHAnsi" w:hAnsiTheme="minorHAnsi"/>
                <w:highlight w:val="green"/>
              </w:rPr>
              <w:t>To ensure that the player can pick up the game easily but don’t get bored of it quickly or find it too easy.</w:t>
            </w:r>
          </w:p>
        </w:tc>
      </w:tr>
      <w:tr w:rsidR="00A408B8" w:rsidRPr="00266FBE" w:rsidTr="00A52966">
        <w:tc>
          <w:tcPr>
            <w:tcW w:w="2852" w:type="dxa"/>
          </w:tcPr>
          <w:p w:rsidR="00A408B8" w:rsidRPr="00266FBE" w:rsidRDefault="00A408B8" w:rsidP="00A52966">
            <w:pPr>
              <w:rPr>
                <w:rFonts w:asciiTheme="minorHAnsi" w:hAnsiTheme="minorHAnsi"/>
                <w:b/>
                <w:highlight w:val="green"/>
              </w:rPr>
            </w:pPr>
            <w:r w:rsidRPr="00266FBE">
              <w:rPr>
                <w:rFonts w:asciiTheme="minorHAnsi" w:hAnsiTheme="minorHAnsi"/>
                <w:b/>
                <w:highlight w:val="green"/>
              </w:rPr>
              <w:t>Behaviour (Functional)</w:t>
            </w:r>
          </w:p>
          <w:p w:rsidR="00A408B8" w:rsidRPr="00266FBE" w:rsidRDefault="00A408B8" w:rsidP="00A52966">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A408B8" w:rsidRPr="00266FBE" w:rsidRDefault="00A408B8" w:rsidP="00A52966">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A408B8" w:rsidRPr="00266FBE" w:rsidRDefault="00A408B8" w:rsidP="00A52966">
            <w:pPr>
              <w:rPr>
                <w:rFonts w:asciiTheme="minorHAnsi" w:hAnsiTheme="minorHAnsi"/>
                <w:highlight w:val="green"/>
              </w:rPr>
            </w:pPr>
            <w:r w:rsidRPr="00266FBE">
              <w:rPr>
                <w:rFonts w:asciiTheme="minorHAnsi" w:hAnsiTheme="minorHAnsi"/>
                <w:highlight w:val="green"/>
              </w:rPr>
              <w:t>I must ensure that the controls are simple and easy to use but the enemies get progressively more difficult.</w:t>
            </w:r>
          </w:p>
        </w:tc>
      </w:tr>
      <w:tr w:rsidR="00A408B8" w:rsidRPr="00266FBE" w:rsidTr="00A52966">
        <w:tc>
          <w:tcPr>
            <w:tcW w:w="2852" w:type="dxa"/>
          </w:tcPr>
          <w:p w:rsidR="00A408B8" w:rsidRPr="00266FBE" w:rsidRDefault="00A408B8" w:rsidP="00A52966">
            <w:pPr>
              <w:rPr>
                <w:b/>
                <w:highlight w:val="green"/>
              </w:rPr>
            </w:pPr>
            <w:r w:rsidRPr="00266FBE">
              <w:rPr>
                <w:b/>
                <w:highlight w:val="green"/>
              </w:rPr>
              <w:t>Related documents</w:t>
            </w:r>
          </w:p>
        </w:tc>
        <w:tc>
          <w:tcPr>
            <w:tcW w:w="5778" w:type="dxa"/>
          </w:tcPr>
          <w:p w:rsidR="00A408B8" w:rsidRPr="00266FBE" w:rsidRDefault="00A408B8" w:rsidP="00A52966">
            <w:pPr>
              <w:rPr>
                <w:highlight w:val="green"/>
              </w:rPr>
            </w:pPr>
            <w:r w:rsidRPr="00266FBE">
              <w:rPr>
                <w:highlight w:val="green"/>
              </w:rPr>
              <w:t>Planning document</w:t>
            </w:r>
          </w:p>
        </w:tc>
      </w:tr>
    </w:tbl>
    <w:p w:rsidR="00A408B8" w:rsidRPr="00266FBE" w:rsidRDefault="00A408B8" w:rsidP="00222115">
      <w:pPr>
        <w:rPr>
          <w:highlight w:val="green"/>
        </w:rPr>
      </w:pPr>
    </w:p>
    <w:tbl>
      <w:tblPr>
        <w:tblStyle w:val="TableGrid"/>
        <w:tblW w:w="0" w:type="auto"/>
        <w:tblLook w:val="01E0" w:firstRow="1" w:lastRow="1" w:firstColumn="1" w:lastColumn="1" w:noHBand="0" w:noVBand="0"/>
      </w:tblPr>
      <w:tblGrid>
        <w:gridCol w:w="2852"/>
        <w:gridCol w:w="5778"/>
      </w:tblGrid>
      <w:tr w:rsidR="007D4D4B" w:rsidRPr="00266FBE" w:rsidTr="00A52966">
        <w:tc>
          <w:tcPr>
            <w:tcW w:w="8630" w:type="dxa"/>
            <w:gridSpan w:val="2"/>
          </w:tcPr>
          <w:p w:rsidR="007D4D4B" w:rsidRPr="00266FBE" w:rsidRDefault="007D4D4B" w:rsidP="00A52966">
            <w:pPr>
              <w:rPr>
                <w:rFonts w:asciiTheme="minorHAnsi" w:hAnsiTheme="minorHAnsi"/>
                <w:highlight w:val="green"/>
              </w:rPr>
            </w:pPr>
            <w:r w:rsidRPr="00266FBE">
              <w:rPr>
                <w:rFonts w:asciiTheme="minorHAnsi" w:hAnsiTheme="minorHAnsi"/>
                <w:b/>
                <w:highlight w:val="green"/>
              </w:rPr>
              <w:t xml:space="preserve">Requirement Specification    </w:t>
            </w:r>
          </w:p>
        </w:tc>
      </w:tr>
      <w:tr w:rsidR="007D4D4B" w:rsidRPr="00266FBE" w:rsidTr="007D4D4B">
        <w:trPr>
          <w:trHeight w:val="278"/>
        </w:trPr>
        <w:tc>
          <w:tcPr>
            <w:tcW w:w="2852" w:type="dxa"/>
          </w:tcPr>
          <w:p w:rsidR="007D4D4B" w:rsidRPr="00266FBE" w:rsidRDefault="007D4D4B" w:rsidP="00A52966">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7D4D4B" w:rsidRPr="00266FBE" w:rsidRDefault="007D4D4B" w:rsidP="00A52966">
            <w:pPr>
              <w:rPr>
                <w:rFonts w:asciiTheme="minorHAnsi" w:hAnsiTheme="minorHAnsi"/>
                <w:highlight w:val="green"/>
              </w:rPr>
            </w:pPr>
            <w:r w:rsidRPr="00266FBE">
              <w:rPr>
                <w:rFonts w:asciiTheme="minorHAnsi" w:hAnsiTheme="minorHAnsi"/>
                <w:highlight w:val="green"/>
              </w:rPr>
              <w:t>006</w:t>
            </w:r>
          </w:p>
        </w:tc>
      </w:tr>
      <w:tr w:rsidR="007D4D4B" w:rsidRPr="00266FBE" w:rsidTr="00A52966">
        <w:tc>
          <w:tcPr>
            <w:tcW w:w="2852" w:type="dxa"/>
          </w:tcPr>
          <w:p w:rsidR="007D4D4B" w:rsidRPr="00266FBE" w:rsidRDefault="007D4D4B" w:rsidP="00A52966">
            <w:pPr>
              <w:rPr>
                <w:rFonts w:asciiTheme="minorHAnsi" w:hAnsiTheme="minorHAnsi"/>
                <w:b/>
                <w:highlight w:val="green"/>
              </w:rPr>
            </w:pPr>
            <w:r w:rsidRPr="00266FBE">
              <w:rPr>
                <w:rFonts w:asciiTheme="minorHAnsi" w:hAnsiTheme="minorHAnsi"/>
                <w:b/>
                <w:highlight w:val="green"/>
              </w:rPr>
              <w:t>Type:</w:t>
            </w:r>
          </w:p>
        </w:tc>
        <w:tc>
          <w:tcPr>
            <w:tcW w:w="5778" w:type="dxa"/>
          </w:tcPr>
          <w:p w:rsidR="007D4D4B" w:rsidRPr="00266FBE" w:rsidRDefault="007D4D4B" w:rsidP="00A52966">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7D4D4B" w:rsidRPr="00266FBE" w:rsidTr="00A52966">
        <w:tc>
          <w:tcPr>
            <w:tcW w:w="2852" w:type="dxa"/>
          </w:tcPr>
          <w:p w:rsidR="007D4D4B" w:rsidRPr="00266FBE" w:rsidRDefault="007D4D4B" w:rsidP="00A52966">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7D4D4B" w:rsidRPr="00266FBE" w:rsidRDefault="007D4D4B" w:rsidP="00A52966">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7D4D4B" w:rsidRPr="00266FBE" w:rsidTr="00A52966">
        <w:tc>
          <w:tcPr>
            <w:tcW w:w="2852" w:type="dxa"/>
          </w:tcPr>
          <w:p w:rsidR="007D4D4B" w:rsidRPr="00266FBE" w:rsidRDefault="007D4D4B" w:rsidP="00A52966">
            <w:pPr>
              <w:rPr>
                <w:rFonts w:asciiTheme="minorHAnsi" w:hAnsiTheme="minorHAnsi"/>
                <w:b/>
                <w:highlight w:val="green"/>
              </w:rPr>
            </w:pPr>
            <w:r w:rsidRPr="00266FBE">
              <w:rPr>
                <w:rFonts w:asciiTheme="minorHAnsi" w:hAnsiTheme="minorHAnsi"/>
                <w:b/>
                <w:highlight w:val="green"/>
              </w:rPr>
              <w:t>Description:</w:t>
            </w:r>
          </w:p>
        </w:tc>
        <w:tc>
          <w:tcPr>
            <w:tcW w:w="5778" w:type="dxa"/>
          </w:tcPr>
          <w:p w:rsidR="007D4D4B" w:rsidRPr="00266FBE" w:rsidRDefault="007D4D4B" w:rsidP="00A52966">
            <w:pPr>
              <w:rPr>
                <w:rFonts w:asciiTheme="minorHAnsi" w:hAnsiTheme="minorHAnsi"/>
                <w:highlight w:val="green"/>
              </w:rPr>
            </w:pPr>
            <w:r w:rsidRPr="00266FBE">
              <w:rPr>
                <w:rFonts w:asciiTheme="minorHAnsi" w:hAnsiTheme="minorHAnsi"/>
                <w:highlight w:val="green"/>
              </w:rPr>
              <w:t>The game should be completed to a high quality.</w:t>
            </w:r>
          </w:p>
          <w:p w:rsidR="007D4D4B" w:rsidRPr="00266FBE" w:rsidRDefault="007D4D4B" w:rsidP="00A52966">
            <w:pPr>
              <w:rPr>
                <w:rFonts w:asciiTheme="minorHAnsi" w:hAnsiTheme="minorHAnsi"/>
                <w:highlight w:val="green"/>
              </w:rPr>
            </w:pPr>
          </w:p>
        </w:tc>
      </w:tr>
      <w:tr w:rsidR="007D4D4B" w:rsidRPr="00266FBE" w:rsidTr="00A52966">
        <w:tc>
          <w:tcPr>
            <w:tcW w:w="2852" w:type="dxa"/>
          </w:tcPr>
          <w:p w:rsidR="007D4D4B" w:rsidRPr="00266FBE" w:rsidRDefault="007D4D4B" w:rsidP="00A52966">
            <w:pPr>
              <w:rPr>
                <w:rFonts w:asciiTheme="minorHAnsi" w:hAnsiTheme="minorHAnsi"/>
                <w:b/>
                <w:highlight w:val="green"/>
              </w:rPr>
            </w:pPr>
            <w:r w:rsidRPr="00266FBE">
              <w:rPr>
                <w:rFonts w:asciiTheme="minorHAnsi" w:hAnsiTheme="minorHAnsi"/>
                <w:b/>
                <w:highlight w:val="green"/>
              </w:rPr>
              <w:t>Reason/Source:</w:t>
            </w:r>
          </w:p>
        </w:tc>
        <w:tc>
          <w:tcPr>
            <w:tcW w:w="5778" w:type="dxa"/>
          </w:tcPr>
          <w:p w:rsidR="007D4D4B" w:rsidRPr="00266FBE" w:rsidRDefault="007D4D4B" w:rsidP="007D4D4B">
            <w:pPr>
              <w:rPr>
                <w:rFonts w:asciiTheme="minorHAnsi" w:hAnsiTheme="minorHAnsi"/>
                <w:highlight w:val="green"/>
              </w:rPr>
            </w:pPr>
            <w:r w:rsidRPr="00266FBE">
              <w:rPr>
                <w:rFonts w:asciiTheme="minorHAnsi" w:hAnsiTheme="minorHAnsi"/>
                <w:highlight w:val="green"/>
              </w:rPr>
              <w:t>To achieve a good grade in my graded unit and to meet the requirements of my specification.</w:t>
            </w:r>
          </w:p>
        </w:tc>
      </w:tr>
      <w:tr w:rsidR="007D4D4B" w:rsidRPr="00266FBE" w:rsidTr="00A52966">
        <w:tc>
          <w:tcPr>
            <w:tcW w:w="2852" w:type="dxa"/>
          </w:tcPr>
          <w:p w:rsidR="007D4D4B" w:rsidRPr="00266FBE" w:rsidRDefault="007D4D4B" w:rsidP="00A52966">
            <w:pPr>
              <w:rPr>
                <w:rFonts w:asciiTheme="minorHAnsi" w:hAnsiTheme="minorHAnsi"/>
                <w:b/>
                <w:highlight w:val="green"/>
              </w:rPr>
            </w:pPr>
            <w:r w:rsidRPr="00266FBE">
              <w:rPr>
                <w:rFonts w:asciiTheme="minorHAnsi" w:hAnsiTheme="minorHAnsi"/>
                <w:b/>
                <w:highlight w:val="green"/>
              </w:rPr>
              <w:t>Behaviour (Functional)</w:t>
            </w:r>
          </w:p>
          <w:p w:rsidR="007D4D4B" w:rsidRPr="00266FBE" w:rsidRDefault="007D4D4B" w:rsidP="00A52966">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7D4D4B" w:rsidRPr="00266FBE" w:rsidRDefault="007D4D4B" w:rsidP="00A52966">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7D4D4B" w:rsidRPr="00266FBE" w:rsidRDefault="007D4D4B" w:rsidP="00A52966">
            <w:pPr>
              <w:rPr>
                <w:rFonts w:asciiTheme="minorHAnsi" w:hAnsiTheme="minorHAnsi"/>
                <w:highlight w:val="green"/>
              </w:rPr>
            </w:pPr>
            <w:r w:rsidRPr="00266FBE">
              <w:rPr>
                <w:rFonts w:asciiTheme="minorHAnsi" w:hAnsiTheme="minorHAnsi"/>
                <w:highlight w:val="green"/>
              </w:rPr>
              <w:t xml:space="preserve">I will need to work </w:t>
            </w:r>
            <w:r w:rsidR="00642919" w:rsidRPr="00266FBE">
              <w:rPr>
                <w:rFonts w:asciiTheme="minorHAnsi" w:hAnsiTheme="minorHAnsi"/>
                <w:highlight w:val="green"/>
              </w:rPr>
              <w:t>hard,</w:t>
            </w:r>
            <w:r w:rsidRPr="00266FBE">
              <w:rPr>
                <w:rFonts w:asciiTheme="minorHAnsi" w:hAnsiTheme="minorHAnsi"/>
                <w:highlight w:val="green"/>
              </w:rPr>
              <w:t xml:space="preserve"> maintain a positive attitude</w:t>
            </w:r>
            <w:r w:rsidR="00642919" w:rsidRPr="00266FBE">
              <w:rPr>
                <w:rFonts w:asciiTheme="minorHAnsi" w:hAnsiTheme="minorHAnsi"/>
                <w:highlight w:val="green"/>
              </w:rPr>
              <w:t xml:space="preserve"> and follow my detailed plan</w:t>
            </w:r>
            <w:r w:rsidRPr="00266FBE">
              <w:rPr>
                <w:rFonts w:asciiTheme="minorHAnsi" w:hAnsiTheme="minorHAnsi"/>
                <w:highlight w:val="green"/>
              </w:rPr>
              <w:t xml:space="preserve"> to ensure my end product is finished on time and to a high standard.</w:t>
            </w:r>
          </w:p>
        </w:tc>
      </w:tr>
      <w:tr w:rsidR="007D4D4B" w:rsidRPr="00266FBE" w:rsidTr="00A52966">
        <w:tc>
          <w:tcPr>
            <w:tcW w:w="2852" w:type="dxa"/>
          </w:tcPr>
          <w:p w:rsidR="007D4D4B" w:rsidRPr="00266FBE" w:rsidRDefault="007D4D4B" w:rsidP="00A52966">
            <w:pPr>
              <w:rPr>
                <w:b/>
                <w:highlight w:val="green"/>
              </w:rPr>
            </w:pPr>
            <w:r w:rsidRPr="00266FBE">
              <w:rPr>
                <w:b/>
                <w:highlight w:val="green"/>
              </w:rPr>
              <w:t>Related documents</w:t>
            </w:r>
          </w:p>
        </w:tc>
        <w:tc>
          <w:tcPr>
            <w:tcW w:w="5778" w:type="dxa"/>
          </w:tcPr>
          <w:p w:rsidR="007D4D4B" w:rsidRPr="00266FBE" w:rsidRDefault="007D4D4B" w:rsidP="00A52966">
            <w:pPr>
              <w:rPr>
                <w:highlight w:val="green"/>
              </w:rPr>
            </w:pPr>
            <w:r w:rsidRPr="00266FBE">
              <w:rPr>
                <w:highlight w:val="green"/>
              </w:rPr>
              <w:t>Planning document</w:t>
            </w:r>
          </w:p>
        </w:tc>
      </w:tr>
    </w:tbl>
    <w:p w:rsidR="007D4D4B" w:rsidRPr="00266FBE" w:rsidRDefault="007D4D4B" w:rsidP="00222115">
      <w:pPr>
        <w:rPr>
          <w:highlight w:val="green"/>
        </w:rPr>
      </w:pPr>
    </w:p>
    <w:tbl>
      <w:tblPr>
        <w:tblStyle w:val="TableGrid"/>
        <w:tblW w:w="0" w:type="auto"/>
        <w:tblLook w:val="01E0" w:firstRow="1" w:lastRow="1" w:firstColumn="1" w:lastColumn="1" w:noHBand="0" w:noVBand="0"/>
      </w:tblPr>
      <w:tblGrid>
        <w:gridCol w:w="2852"/>
        <w:gridCol w:w="5778"/>
      </w:tblGrid>
      <w:tr w:rsidR="009E340E" w:rsidRPr="00266FBE" w:rsidTr="00A52966">
        <w:tc>
          <w:tcPr>
            <w:tcW w:w="8630" w:type="dxa"/>
            <w:gridSpan w:val="2"/>
          </w:tcPr>
          <w:p w:rsidR="009E340E" w:rsidRPr="00266FBE" w:rsidRDefault="009E340E" w:rsidP="00A52966">
            <w:pPr>
              <w:rPr>
                <w:rFonts w:asciiTheme="minorHAnsi" w:hAnsiTheme="minorHAnsi"/>
                <w:highlight w:val="green"/>
              </w:rPr>
            </w:pPr>
            <w:r w:rsidRPr="00266FBE">
              <w:rPr>
                <w:rFonts w:asciiTheme="minorHAnsi" w:hAnsiTheme="minorHAnsi"/>
                <w:b/>
                <w:highlight w:val="green"/>
              </w:rPr>
              <w:t xml:space="preserve">Requirement Specification    </w:t>
            </w: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9E340E" w:rsidRPr="00266FBE" w:rsidRDefault="009E340E" w:rsidP="00A52966">
            <w:pPr>
              <w:rPr>
                <w:rFonts w:asciiTheme="minorHAnsi" w:hAnsiTheme="minorHAnsi"/>
                <w:highlight w:val="green"/>
              </w:rPr>
            </w:pPr>
            <w:r w:rsidRPr="00266FBE">
              <w:rPr>
                <w:rFonts w:asciiTheme="minorHAnsi" w:hAnsiTheme="minorHAnsi"/>
                <w:highlight w:val="green"/>
              </w:rPr>
              <w:t>007</w:t>
            </w: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Type:</w:t>
            </w:r>
          </w:p>
        </w:tc>
        <w:tc>
          <w:tcPr>
            <w:tcW w:w="5778" w:type="dxa"/>
          </w:tcPr>
          <w:p w:rsidR="009E340E" w:rsidRPr="00266FBE" w:rsidRDefault="009E340E" w:rsidP="00A52966">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9E340E" w:rsidRPr="00266FBE" w:rsidRDefault="009E340E" w:rsidP="00A52966">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Description:</w:t>
            </w:r>
          </w:p>
        </w:tc>
        <w:tc>
          <w:tcPr>
            <w:tcW w:w="5778" w:type="dxa"/>
          </w:tcPr>
          <w:p w:rsidR="009E340E" w:rsidRPr="00266FBE" w:rsidRDefault="009E340E" w:rsidP="00A52966">
            <w:pPr>
              <w:rPr>
                <w:rFonts w:asciiTheme="minorHAnsi" w:hAnsiTheme="minorHAnsi"/>
                <w:highlight w:val="green"/>
              </w:rPr>
            </w:pPr>
            <w:r w:rsidRPr="00266FBE">
              <w:rPr>
                <w:rFonts w:asciiTheme="minorHAnsi" w:hAnsiTheme="minorHAnsi"/>
                <w:highlight w:val="green"/>
              </w:rPr>
              <w:t>Some time during the development stage must be used to go back and update animations or graphics created in the design stage. Time will also need to be used to create test plans and to test the game.</w:t>
            </w:r>
          </w:p>
          <w:p w:rsidR="009E340E" w:rsidRPr="00266FBE" w:rsidRDefault="009E340E" w:rsidP="00A52966">
            <w:pPr>
              <w:rPr>
                <w:rFonts w:asciiTheme="minorHAnsi" w:hAnsiTheme="minorHAnsi"/>
                <w:highlight w:val="green"/>
              </w:rPr>
            </w:pP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Reason/Source:</w:t>
            </w:r>
          </w:p>
        </w:tc>
        <w:tc>
          <w:tcPr>
            <w:tcW w:w="5778" w:type="dxa"/>
          </w:tcPr>
          <w:p w:rsidR="009E340E" w:rsidRPr="00266FBE" w:rsidRDefault="009E340E" w:rsidP="009E340E">
            <w:pPr>
              <w:rPr>
                <w:rFonts w:asciiTheme="minorHAnsi" w:hAnsiTheme="minorHAnsi"/>
                <w:highlight w:val="green"/>
              </w:rPr>
            </w:pPr>
            <w:r w:rsidRPr="00266FBE">
              <w:rPr>
                <w:rFonts w:asciiTheme="minorHAnsi" w:hAnsiTheme="minorHAnsi"/>
                <w:highlight w:val="green"/>
              </w:rPr>
              <w:t>To ensure the game works smoothing and stays true to the theme and project brief.</w:t>
            </w: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Behaviour (Functional)</w:t>
            </w:r>
          </w:p>
          <w:p w:rsidR="009E340E" w:rsidRPr="00266FBE" w:rsidRDefault="009E340E" w:rsidP="00A52966">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9E340E" w:rsidRPr="00266FBE" w:rsidRDefault="009E340E" w:rsidP="00A52966">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9E340E" w:rsidRPr="00266FBE" w:rsidRDefault="009E340E" w:rsidP="00A52966">
            <w:pPr>
              <w:rPr>
                <w:rFonts w:asciiTheme="minorHAnsi" w:hAnsiTheme="minorHAnsi"/>
                <w:highlight w:val="green"/>
              </w:rPr>
            </w:pPr>
            <w:r w:rsidRPr="00266FBE">
              <w:rPr>
                <w:rFonts w:asciiTheme="minorHAnsi" w:hAnsiTheme="minorHAnsi"/>
                <w:highlight w:val="green"/>
              </w:rPr>
              <w:t xml:space="preserve">I will need to adhere to my detailed plan. I will need to be aware of my time and ensure I am leaving time for other tasks to be completed. </w:t>
            </w:r>
          </w:p>
        </w:tc>
      </w:tr>
      <w:tr w:rsidR="009E340E" w:rsidRPr="00266FBE" w:rsidTr="00A52966">
        <w:tc>
          <w:tcPr>
            <w:tcW w:w="2852" w:type="dxa"/>
          </w:tcPr>
          <w:p w:rsidR="009E340E" w:rsidRPr="00266FBE" w:rsidRDefault="009E340E" w:rsidP="00A52966">
            <w:pPr>
              <w:rPr>
                <w:b/>
                <w:highlight w:val="green"/>
              </w:rPr>
            </w:pPr>
            <w:r w:rsidRPr="00266FBE">
              <w:rPr>
                <w:b/>
                <w:highlight w:val="green"/>
              </w:rPr>
              <w:t>Related documents</w:t>
            </w:r>
          </w:p>
        </w:tc>
        <w:tc>
          <w:tcPr>
            <w:tcW w:w="5778" w:type="dxa"/>
          </w:tcPr>
          <w:p w:rsidR="009E340E" w:rsidRPr="00266FBE" w:rsidRDefault="009E340E" w:rsidP="00A52966">
            <w:pPr>
              <w:rPr>
                <w:highlight w:val="green"/>
              </w:rPr>
            </w:pPr>
            <w:r w:rsidRPr="00266FBE">
              <w:rPr>
                <w:highlight w:val="green"/>
              </w:rPr>
              <w:t>Planning document</w:t>
            </w:r>
          </w:p>
        </w:tc>
      </w:tr>
    </w:tbl>
    <w:p w:rsidR="009E340E" w:rsidRPr="00266FBE" w:rsidRDefault="009E340E" w:rsidP="00222115">
      <w:pPr>
        <w:rPr>
          <w:highlight w:val="green"/>
        </w:rPr>
      </w:pPr>
    </w:p>
    <w:tbl>
      <w:tblPr>
        <w:tblStyle w:val="TableGrid"/>
        <w:tblW w:w="0" w:type="auto"/>
        <w:tblLook w:val="01E0" w:firstRow="1" w:lastRow="1" w:firstColumn="1" w:lastColumn="1" w:noHBand="0" w:noVBand="0"/>
      </w:tblPr>
      <w:tblGrid>
        <w:gridCol w:w="2852"/>
        <w:gridCol w:w="5778"/>
      </w:tblGrid>
      <w:tr w:rsidR="009E340E" w:rsidRPr="00266FBE" w:rsidTr="00A52966">
        <w:tc>
          <w:tcPr>
            <w:tcW w:w="8630" w:type="dxa"/>
            <w:gridSpan w:val="2"/>
          </w:tcPr>
          <w:p w:rsidR="009E340E" w:rsidRPr="00266FBE" w:rsidRDefault="009E340E" w:rsidP="00A52966">
            <w:pPr>
              <w:rPr>
                <w:rFonts w:asciiTheme="minorHAnsi" w:hAnsiTheme="minorHAnsi"/>
                <w:highlight w:val="green"/>
              </w:rPr>
            </w:pPr>
            <w:r w:rsidRPr="00266FBE">
              <w:rPr>
                <w:rFonts w:asciiTheme="minorHAnsi" w:hAnsiTheme="minorHAnsi"/>
                <w:b/>
                <w:highlight w:val="green"/>
              </w:rPr>
              <w:t xml:space="preserve">Requirement Specification    </w:t>
            </w: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9E340E" w:rsidRPr="00266FBE" w:rsidRDefault="009E340E" w:rsidP="00A52966">
            <w:pPr>
              <w:rPr>
                <w:rFonts w:asciiTheme="minorHAnsi" w:hAnsiTheme="minorHAnsi"/>
                <w:highlight w:val="green"/>
              </w:rPr>
            </w:pPr>
            <w:r w:rsidRPr="00266FBE">
              <w:rPr>
                <w:rFonts w:asciiTheme="minorHAnsi" w:hAnsiTheme="minorHAnsi"/>
                <w:highlight w:val="green"/>
              </w:rPr>
              <w:t>008</w:t>
            </w: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Type:</w:t>
            </w:r>
          </w:p>
        </w:tc>
        <w:tc>
          <w:tcPr>
            <w:tcW w:w="5778" w:type="dxa"/>
          </w:tcPr>
          <w:p w:rsidR="009E340E" w:rsidRPr="00266FBE" w:rsidRDefault="009E340E" w:rsidP="00A52966">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9E340E" w:rsidRPr="00266FBE" w:rsidRDefault="009E340E" w:rsidP="00A52966">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Description:</w:t>
            </w:r>
          </w:p>
        </w:tc>
        <w:tc>
          <w:tcPr>
            <w:tcW w:w="5778" w:type="dxa"/>
          </w:tcPr>
          <w:p w:rsidR="009E340E" w:rsidRPr="00266FBE" w:rsidRDefault="00B2439E" w:rsidP="00B2439E">
            <w:pPr>
              <w:rPr>
                <w:rFonts w:asciiTheme="minorHAnsi" w:hAnsiTheme="minorHAnsi"/>
                <w:highlight w:val="green"/>
              </w:rPr>
            </w:pPr>
            <w:r w:rsidRPr="00266FBE">
              <w:rPr>
                <w:rFonts w:asciiTheme="minorHAnsi" w:hAnsiTheme="minorHAnsi"/>
                <w:highlight w:val="green"/>
              </w:rPr>
              <w:t>The game must be light hearted and colourful.</w:t>
            </w: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Reason/Source:</w:t>
            </w:r>
          </w:p>
        </w:tc>
        <w:tc>
          <w:tcPr>
            <w:tcW w:w="5778" w:type="dxa"/>
          </w:tcPr>
          <w:p w:rsidR="009E340E" w:rsidRPr="00266FBE" w:rsidRDefault="00B2439E" w:rsidP="00A52966">
            <w:pPr>
              <w:rPr>
                <w:rFonts w:asciiTheme="minorHAnsi" w:hAnsiTheme="minorHAnsi"/>
                <w:highlight w:val="green"/>
              </w:rPr>
            </w:pPr>
            <w:r w:rsidRPr="00266FBE">
              <w:rPr>
                <w:rFonts w:asciiTheme="minorHAnsi" w:hAnsiTheme="minorHAnsi"/>
                <w:highlight w:val="green"/>
              </w:rPr>
              <w:t>To ensure the game is not too gloomy and still appeals to younger fans of the apocalyptic genre. To ensure the game adheres to the project plan and game concept.</w:t>
            </w:r>
          </w:p>
        </w:tc>
      </w:tr>
      <w:tr w:rsidR="009E340E" w:rsidRPr="00266FBE" w:rsidTr="00A52966">
        <w:tc>
          <w:tcPr>
            <w:tcW w:w="2852" w:type="dxa"/>
          </w:tcPr>
          <w:p w:rsidR="009E340E" w:rsidRPr="00266FBE" w:rsidRDefault="009E340E" w:rsidP="00A52966">
            <w:pPr>
              <w:rPr>
                <w:rFonts w:asciiTheme="minorHAnsi" w:hAnsiTheme="minorHAnsi"/>
                <w:b/>
                <w:highlight w:val="green"/>
              </w:rPr>
            </w:pPr>
            <w:r w:rsidRPr="00266FBE">
              <w:rPr>
                <w:rFonts w:asciiTheme="minorHAnsi" w:hAnsiTheme="minorHAnsi"/>
                <w:b/>
                <w:highlight w:val="green"/>
              </w:rPr>
              <w:t>Behaviour (Functional)</w:t>
            </w:r>
          </w:p>
          <w:p w:rsidR="009E340E" w:rsidRPr="00266FBE" w:rsidRDefault="009E340E" w:rsidP="00A52966">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9E340E" w:rsidRPr="00266FBE" w:rsidRDefault="009E340E" w:rsidP="00A52966">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9E340E" w:rsidRPr="00266FBE" w:rsidRDefault="00B2439E" w:rsidP="00A52966">
            <w:pPr>
              <w:rPr>
                <w:rFonts w:asciiTheme="minorHAnsi" w:hAnsiTheme="minorHAnsi"/>
                <w:highlight w:val="green"/>
              </w:rPr>
            </w:pPr>
            <w:r w:rsidRPr="00266FBE">
              <w:rPr>
                <w:rFonts w:asciiTheme="minorHAnsi" w:hAnsiTheme="minorHAnsi"/>
                <w:highlight w:val="green"/>
              </w:rPr>
              <w:t>Keep the graphics rich with colour and not too realistic or over detailed. Ensure any soundtracks are not too heavy or low mood. Try to make the game seem energetic.</w:t>
            </w:r>
          </w:p>
        </w:tc>
      </w:tr>
      <w:tr w:rsidR="009E340E" w:rsidRPr="00266FBE" w:rsidTr="00A52966">
        <w:tc>
          <w:tcPr>
            <w:tcW w:w="2852" w:type="dxa"/>
          </w:tcPr>
          <w:p w:rsidR="009E340E" w:rsidRPr="00266FBE" w:rsidRDefault="009E340E" w:rsidP="00A52966">
            <w:pPr>
              <w:rPr>
                <w:b/>
                <w:highlight w:val="green"/>
              </w:rPr>
            </w:pPr>
            <w:r w:rsidRPr="00266FBE">
              <w:rPr>
                <w:b/>
                <w:highlight w:val="green"/>
              </w:rPr>
              <w:t>Related documents</w:t>
            </w:r>
          </w:p>
        </w:tc>
        <w:tc>
          <w:tcPr>
            <w:tcW w:w="5778" w:type="dxa"/>
          </w:tcPr>
          <w:p w:rsidR="009E340E" w:rsidRPr="00266FBE" w:rsidRDefault="009E340E" w:rsidP="00A52966">
            <w:pPr>
              <w:rPr>
                <w:highlight w:val="green"/>
              </w:rPr>
            </w:pPr>
            <w:r w:rsidRPr="00266FBE">
              <w:rPr>
                <w:highlight w:val="green"/>
              </w:rPr>
              <w:t>Planning document</w:t>
            </w:r>
          </w:p>
        </w:tc>
      </w:tr>
    </w:tbl>
    <w:p w:rsidR="009E340E" w:rsidRPr="00266FBE" w:rsidRDefault="009E340E" w:rsidP="00222115">
      <w:pPr>
        <w:rPr>
          <w:highlight w:val="green"/>
        </w:rPr>
      </w:pPr>
    </w:p>
    <w:tbl>
      <w:tblPr>
        <w:tblStyle w:val="TableGrid"/>
        <w:tblW w:w="0" w:type="auto"/>
        <w:tblLook w:val="01E0" w:firstRow="1" w:lastRow="1" w:firstColumn="1" w:lastColumn="1" w:noHBand="0" w:noVBand="0"/>
      </w:tblPr>
      <w:tblGrid>
        <w:gridCol w:w="2852"/>
        <w:gridCol w:w="5778"/>
      </w:tblGrid>
      <w:tr w:rsidR="007B3F2C" w:rsidRPr="00266FBE" w:rsidTr="00A52966">
        <w:tc>
          <w:tcPr>
            <w:tcW w:w="8630" w:type="dxa"/>
            <w:gridSpan w:val="2"/>
          </w:tcPr>
          <w:p w:rsidR="007B3F2C" w:rsidRPr="00266FBE" w:rsidRDefault="007B3F2C" w:rsidP="00A52966">
            <w:pPr>
              <w:rPr>
                <w:rFonts w:asciiTheme="minorHAnsi" w:hAnsiTheme="minorHAnsi"/>
                <w:highlight w:val="green"/>
              </w:rPr>
            </w:pPr>
            <w:r w:rsidRPr="00266FBE">
              <w:rPr>
                <w:rFonts w:asciiTheme="minorHAnsi" w:hAnsiTheme="minorHAnsi"/>
                <w:b/>
                <w:highlight w:val="green"/>
              </w:rPr>
              <w:t xml:space="preserve">Requirement Specification    </w:t>
            </w:r>
          </w:p>
        </w:tc>
      </w:tr>
      <w:tr w:rsidR="007B3F2C" w:rsidRPr="00266FBE" w:rsidTr="00A52966">
        <w:tc>
          <w:tcPr>
            <w:tcW w:w="2852" w:type="dxa"/>
          </w:tcPr>
          <w:p w:rsidR="007B3F2C" w:rsidRPr="00266FBE" w:rsidRDefault="007B3F2C" w:rsidP="00A52966">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7B3F2C" w:rsidRPr="00266FBE" w:rsidRDefault="007B3F2C" w:rsidP="00A52966">
            <w:pPr>
              <w:rPr>
                <w:rFonts w:asciiTheme="minorHAnsi" w:hAnsiTheme="minorHAnsi"/>
                <w:highlight w:val="green"/>
              </w:rPr>
            </w:pPr>
            <w:r w:rsidRPr="00266FBE">
              <w:rPr>
                <w:rFonts w:asciiTheme="minorHAnsi" w:hAnsiTheme="minorHAnsi"/>
                <w:highlight w:val="green"/>
              </w:rPr>
              <w:t>009</w:t>
            </w:r>
          </w:p>
        </w:tc>
      </w:tr>
      <w:tr w:rsidR="007B3F2C" w:rsidRPr="00266FBE" w:rsidTr="00A52966">
        <w:tc>
          <w:tcPr>
            <w:tcW w:w="2852" w:type="dxa"/>
          </w:tcPr>
          <w:p w:rsidR="007B3F2C" w:rsidRPr="00266FBE" w:rsidRDefault="007B3F2C" w:rsidP="00A52966">
            <w:pPr>
              <w:rPr>
                <w:rFonts w:asciiTheme="minorHAnsi" w:hAnsiTheme="minorHAnsi"/>
                <w:b/>
                <w:highlight w:val="green"/>
              </w:rPr>
            </w:pPr>
            <w:r w:rsidRPr="00266FBE">
              <w:rPr>
                <w:rFonts w:asciiTheme="minorHAnsi" w:hAnsiTheme="minorHAnsi"/>
                <w:b/>
                <w:highlight w:val="green"/>
              </w:rPr>
              <w:t>Type:</w:t>
            </w:r>
          </w:p>
        </w:tc>
        <w:tc>
          <w:tcPr>
            <w:tcW w:w="5778" w:type="dxa"/>
          </w:tcPr>
          <w:p w:rsidR="007B3F2C" w:rsidRPr="00266FBE" w:rsidRDefault="007B3F2C" w:rsidP="00A52966">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7B3F2C" w:rsidRPr="00266FBE" w:rsidTr="00A52966">
        <w:tc>
          <w:tcPr>
            <w:tcW w:w="2852" w:type="dxa"/>
          </w:tcPr>
          <w:p w:rsidR="007B3F2C" w:rsidRPr="00266FBE" w:rsidRDefault="007B3F2C" w:rsidP="00A52966">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7B3F2C" w:rsidRPr="00266FBE" w:rsidRDefault="007B3F2C" w:rsidP="00A52966">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7B3F2C" w:rsidRPr="00266FBE" w:rsidTr="00A52966">
        <w:tc>
          <w:tcPr>
            <w:tcW w:w="2852" w:type="dxa"/>
          </w:tcPr>
          <w:p w:rsidR="007B3F2C" w:rsidRPr="00266FBE" w:rsidRDefault="007B3F2C" w:rsidP="00A52966">
            <w:pPr>
              <w:rPr>
                <w:rFonts w:asciiTheme="minorHAnsi" w:hAnsiTheme="minorHAnsi"/>
                <w:b/>
                <w:highlight w:val="green"/>
              </w:rPr>
            </w:pPr>
            <w:r w:rsidRPr="00266FBE">
              <w:rPr>
                <w:rFonts w:asciiTheme="minorHAnsi" w:hAnsiTheme="minorHAnsi"/>
                <w:b/>
                <w:highlight w:val="green"/>
              </w:rPr>
              <w:t>Description:</w:t>
            </w:r>
          </w:p>
        </w:tc>
        <w:tc>
          <w:tcPr>
            <w:tcW w:w="5778" w:type="dxa"/>
          </w:tcPr>
          <w:p w:rsidR="007B3F2C" w:rsidRPr="00266FBE" w:rsidRDefault="00D04385" w:rsidP="00A52966">
            <w:pPr>
              <w:rPr>
                <w:rFonts w:asciiTheme="minorHAnsi" w:hAnsiTheme="minorHAnsi"/>
                <w:highlight w:val="green"/>
              </w:rPr>
            </w:pPr>
            <w:r w:rsidRPr="00266FBE">
              <w:rPr>
                <w:rFonts w:asciiTheme="minorHAnsi" w:hAnsiTheme="minorHAnsi"/>
                <w:highlight w:val="green"/>
              </w:rPr>
              <w:t>The game to run smoothly.</w:t>
            </w:r>
          </w:p>
          <w:p w:rsidR="007B3F2C" w:rsidRPr="00266FBE" w:rsidRDefault="007B3F2C" w:rsidP="00A52966">
            <w:pPr>
              <w:rPr>
                <w:rFonts w:asciiTheme="minorHAnsi" w:hAnsiTheme="minorHAnsi"/>
                <w:highlight w:val="green"/>
              </w:rPr>
            </w:pPr>
          </w:p>
        </w:tc>
      </w:tr>
      <w:tr w:rsidR="007B3F2C" w:rsidRPr="00266FBE" w:rsidTr="00A52966">
        <w:tc>
          <w:tcPr>
            <w:tcW w:w="2852" w:type="dxa"/>
          </w:tcPr>
          <w:p w:rsidR="007B3F2C" w:rsidRPr="00266FBE" w:rsidRDefault="007B3F2C" w:rsidP="00A52966">
            <w:pPr>
              <w:rPr>
                <w:rFonts w:asciiTheme="minorHAnsi" w:hAnsiTheme="minorHAnsi"/>
                <w:b/>
                <w:highlight w:val="green"/>
              </w:rPr>
            </w:pPr>
            <w:r w:rsidRPr="00266FBE">
              <w:rPr>
                <w:rFonts w:asciiTheme="minorHAnsi" w:hAnsiTheme="minorHAnsi"/>
                <w:b/>
                <w:highlight w:val="green"/>
              </w:rPr>
              <w:t>Reason/Source:</w:t>
            </w:r>
          </w:p>
        </w:tc>
        <w:tc>
          <w:tcPr>
            <w:tcW w:w="5778" w:type="dxa"/>
          </w:tcPr>
          <w:p w:rsidR="007B3F2C" w:rsidRPr="00266FBE" w:rsidRDefault="00D04385" w:rsidP="00A52966">
            <w:pPr>
              <w:rPr>
                <w:rFonts w:asciiTheme="minorHAnsi" w:hAnsiTheme="minorHAnsi"/>
                <w:highlight w:val="green"/>
              </w:rPr>
            </w:pPr>
            <w:r w:rsidRPr="00266FBE">
              <w:rPr>
                <w:rFonts w:asciiTheme="minorHAnsi" w:hAnsiTheme="minorHAnsi"/>
                <w:highlight w:val="green"/>
              </w:rPr>
              <w:t>To allow the player to play the game without the game lagging or its frame rate dropping too low.</w:t>
            </w:r>
          </w:p>
        </w:tc>
      </w:tr>
      <w:tr w:rsidR="007B3F2C" w:rsidRPr="00266FBE" w:rsidTr="00A52966">
        <w:tc>
          <w:tcPr>
            <w:tcW w:w="2852" w:type="dxa"/>
          </w:tcPr>
          <w:p w:rsidR="007B3F2C" w:rsidRPr="00266FBE" w:rsidRDefault="007B3F2C" w:rsidP="00A52966">
            <w:pPr>
              <w:rPr>
                <w:rFonts w:asciiTheme="minorHAnsi" w:hAnsiTheme="minorHAnsi"/>
                <w:b/>
                <w:highlight w:val="green"/>
              </w:rPr>
            </w:pPr>
            <w:r w:rsidRPr="00266FBE">
              <w:rPr>
                <w:rFonts w:asciiTheme="minorHAnsi" w:hAnsiTheme="minorHAnsi"/>
                <w:b/>
                <w:highlight w:val="green"/>
              </w:rPr>
              <w:t>Behaviour (Functional)</w:t>
            </w:r>
          </w:p>
          <w:p w:rsidR="007B3F2C" w:rsidRPr="00266FBE" w:rsidRDefault="007B3F2C" w:rsidP="00A52966">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7B3F2C" w:rsidRPr="00266FBE" w:rsidRDefault="007B3F2C" w:rsidP="00A52966">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7B3F2C" w:rsidRPr="00266FBE" w:rsidRDefault="00D04385" w:rsidP="00D04385">
            <w:pPr>
              <w:rPr>
                <w:rFonts w:asciiTheme="minorHAnsi" w:hAnsiTheme="minorHAnsi"/>
                <w:highlight w:val="green"/>
              </w:rPr>
            </w:pPr>
            <w:r w:rsidRPr="00266FBE">
              <w:rPr>
                <w:rFonts w:asciiTheme="minorHAnsi" w:hAnsiTheme="minorHAnsi"/>
                <w:highlight w:val="green"/>
              </w:rPr>
              <w:t>I will compress graphics and other media assets to ensure they take up less space. I will also keep my code clean and tidy.</w:t>
            </w:r>
          </w:p>
        </w:tc>
      </w:tr>
      <w:tr w:rsidR="007B3F2C" w:rsidRPr="00266FBE" w:rsidTr="00A52966">
        <w:tc>
          <w:tcPr>
            <w:tcW w:w="2852" w:type="dxa"/>
          </w:tcPr>
          <w:p w:rsidR="007B3F2C" w:rsidRPr="00266FBE" w:rsidRDefault="007B3F2C" w:rsidP="00A52966">
            <w:pPr>
              <w:rPr>
                <w:b/>
                <w:highlight w:val="green"/>
              </w:rPr>
            </w:pPr>
            <w:r w:rsidRPr="00266FBE">
              <w:rPr>
                <w:b/>
                <w:highlight w:val="green"/>
              </w:rPr>
              <w:t>Related documents</w:t>
            </w:r>
          </w:p>
        </w:tc>
        <w:tc>
          <w:tcPr>
            <w:tcW w:w="5778" w:type="dxa"/>
          </w:tcPr>
          <w:p w:rsidR="007B3F2C" w:rsidRPr="00266FBE" w:rsidRDefault="00D04385" w:rsidP="00A52966">
            <w:pPr>
              <w:rPr>
                <w:highlight w:val="green"/>
              </w:rPr>
            </w:pPr>
            <w:r w:rsidRPr="00266FBE">
              <w:rPr>
                <w:highlight w:val="green"/>
              </w:rPr>
              <w:t>N/A</w:t>
            </w:r>
          </w:p>
        </w:tc>
      </w:tr>
    </w:tbl>
    <w:p w:rsidR="007B3F2C" w:rsidRPr="00266FBE" w:rsidRDefault="007B3F2C" w:rsidP="00222115">
      <w:pPr>
        <w:rPr>
          <w:highlight w:val="green"/>
        </w:rPr>
      </w:pPr>
    </w:p>
    <w:tbl>
      <w:tblPr>
        <w:tblStyle w:val="TableGrid"/>
        <w:tblW w:w="0" w:type="auto"/>
        <w:tblLook w:val="01E0" w:firstRow="1" w:lastRow="1" w:firstColumn="1" w:lastColumn="1" w:noHBand="0" w:noVBand="0"/>
      </w:tblPr>
      <w:tblGrid>
        <w:gridCol w:w="2852"/>
        <w:gridCol w:w="5778"/>
      </w:tblGrid>
      <w:tr w:rsidR="00AE0EA5" w:rsidRPr="00266FBE" w:rsidTr="00A52966">
        <w:tc>
          <w:tcPr>
            <w:tcW w:w="8630" w:type="dxa"/>
            <w:gridSpan w:val="2"/>
          </w:tcPr>
          <w:p w:rsidR="00AE0EA5" w:rsidRPr="00266FBE" w:rsidRDefault="00AE0EA5" w:rsidP="00A52966">
            <w:pPr>
              <w:rPr>
                <w:rFonts w:asciiTheme="minorHAnsi" w:hAnsiTheme="minorHAnsi"/>
                <w:highlight w:val="green"/>
              </w:rPr>
            </w:pPr>
            <w:r w:rsidRPr="00266FBE">
              <w:rPr>
                <w:rFonts w:asciiTheme="minorHAnsi" w:hAnsiTheme="minorHAnsi"/>
                <w:b/>
                <w:highlight w:val="green"/>
              </w:rPr>
              <w:lastRenderedPageBreak/>
              <w:t xml:space="preserve">Requirement Specification    </w:t>
            </w:r>
          </w:p>
        </w:tc>
      </w:tr>
      <w:tr w:rsidR="00AE0EA5" w:rsidRPr="00266FBE" w:rsidTr="00A52966">
        <w:tc>
          <w:tcPr>
            <w:tcW w:w="2852" w:type="dxa"/>
          </w:tcPr>
          <w:p w:rsidR="00AE0EA5" w:rsidRPr="00266FBE" w:rsidRDefault="00AE0EA5" w:rsidP="00A52966">
            <w:pPr>
              <w:rPr>
                <w:rFonts w:asciiTheme="minorHAnsi" w:hAnsiTheme="minorHAnsi"/>
                <w:b/>
                <w:highlight w:val="green"/>
              </w:rPr>
            </w:pPr>
            <w:r w:rsidRPr="00266FBE">
              <w:rPr>
                <w:rFonts w:asciiTheme="minorHAnsi" w:hAnsiTheme="minorHAnsi"/>
                <w:b/>
                <w:highlight w:val="green"/>
              </w:rPr>
              <w:t>ID No.:</w:t>
            </w:r>
            <w:r w:rsidRPr="00266FBE">
              <w:rPr>
                <w:rFonts w:asciiTheme="minorHAnsi" w:hAnsiTheme="minorHAnsi"/>
                <w:b/>
                <w:highlight w:val="green"/>
              </w:rPr>
              <w:tab/>
            </w:r>
          </w:p>
        </w:tc>
        <w:tc>
          <w:tcPr>
            <w:tcW w:w="5778" w:type="dxa"/>
          </w:tcPr>
          <w:p w:rsidR="00AE0EA5" w:rsidRPr="00266FBE" w:rsidRDefault="00AE0EA5" w:rsidP="00A52966">
            <w:pPr>
              <w:rPr>
                <w:rFonts w:asciiTheme="minorHAnsi" w:hAnsiTheme="minorHAnsi"/>
                <w:highlight w:val="green"/>
              </w:rPr>
            </w:pPr>
            <w:r w:rsidRPr="00266FBE">
              <w:rPr>
                <w:rFonts w:asciiTheme="minorHAnsi" w:hAnsiTheme="minorHAnsi"/>
                <w:highlight w:val="green"/>
              </w:rPr>
              <w:t>010</w:t>
            </w:r>
          </w:p>
        </w:tc>
      </w:tr>
      <w:tr w:rsidR="00AE0EA5" w:rsidRPr="00266FBE" w:rsidTr="00A52966">
        <w:tc>
          <w:tcPr>
            <w:tcW w:w="2852" w:type="dxa"/>
          </w:tcPr>
          <w:p w:rsidR="00AE0EA5" w:rsidRPr="00266FBE" w:rsidRDefault="00AE0EA5" w:rsidP="00A52966">
            <w:pPr>
              <w:rPr>
                <w:rFonts w:asciiTheme="minorHAnsi" w:hAnsiTheme="minorHAnsi"/>
                <w:b/>
                <w:highlight w:val="green"/>
              </w:rPr>
            </w:pPr>
            <w:r w:rsidRPr="00266FBE">
              <w:rPr>
                <w:rFonts w:asciiTheme="minorHAnsi" w:hAnsiTheme="minorHAnsi"/>
                <w:b/>
                <w:highlight w:val="green"/>
              </w:rPr>
              <w:t>Type:</w:t>
            </w:r>
          </w:p>
        </w:tc>
        <w:tc>
          <w:tcPr>
            <w:tcW w:w="5778" w:type="dxa"/>
          </w:tcPr>
          <w:p w:rsidR="00AE0EA5" w:rsidRPr="00266FBE" w:rsidRDefault="00AE0EA5" w:rsidP="00A52966">
            <w:pPr>
              <w:rPr>
                <w:rFonts w:asciiTheme="minorHAnsi" w:hAnsiTheme="minorHAnsi"/>
                <w:highlight w:val="green"/>
              </w:rPr>
            </w:pPr>
            <w:r w:rsidRPr="00266FBE">
              <w:rPr>
                <w:rFonts w:asciiTheme="minorHAnsi" w:hAnsiTheme="minorHAnsi"/>
                <w:highlight w:val="green"/>
              </w:rPr>
              <w:tab/>
              <w:t>Functional</w:t>
            </w:r>
            <w:r w:rsidRPr="00266FBE">
              <w:rPr>
                <w:rFonts w:asciiTheme="minorHAnsi" w:hAnsiTheme="minorHAnsi"/>
                <w:highlight w:val="green"/>
              </w:rPr>
              <w:tab/>
            </w:r>
            <w:r w:rsidRPr="00266FBE">
              <w:rPr>
                <w:rFonts w:asciiTheme="minorHAnsi" w:hAnsiTheme="minorHAnsi"/>
                <w:highlight w:val="green"/>
              </w:rPr>
              <w:tab/>
            </w:r>
            <w:r w:rsidRPr="00266FBE">
              <w:rPr>
                <w:rFonts w:asciiTheme="minorHAnsi" w:hAnsiTheme="minorHAnsi"/>
                <w:highlight w:val="green"/>
              </w:rPr>
              <w:tab/>
              <w:t>Non-functional</w:t>
            </w:r>
          </w:p>
        </w:tc>
      </w:tr>
      <w:tr w:rsidR="00AE0EA5" w:rsidRPr="00266FBE" w:rsidTr="00A52966">
        <w:tc>
          <w:tcPr>
            <w:tcW w:w="2852" w:type="dxa"/>
          </w:tcPr>
          <w:p w:rsidR="00AE0EA5" w:rsidRPr="00266FBE" w:rsidRDefault="00AE0EA5" w:rsidP="00A52966">
            <w:pPr>
              <w:rPr>
                <w:rFonts w:asciiTheme="minorHAnsi" w:hAnsiTheme="minorHAnsi"/>
                <w:b/>
                <w:highlight w:val="green"/>
              </w:rPr>
            </w:pPr>
            <w:r w:rsidRPr="00266FBE">
              <w:rPr>
                <w:rFonts w:asciiTheme="minorHAnsi" w:hAnsiTheme="minorHAnsi"/>
                <w:b/>
                <w:highlight w:val="green"/>
              </w:rPr>
              <w:t>Priority:</w:t>
            </w:r>
            <w:r w:rsidRPr="00266FBE">
              <w:rPr>
                <w:rFonts w:asciiTheme="minorHAnsi" w:hAnsiTheme="minorHAnsi"/>
                <w:b/>
                <w:highlight w:val="green"/>
              </w:rPr>
              <w:tab/>
            </w:r>
          </w:p>
        </w:tc>
        <w:tc>
          <w:tcPr>
            <w:tcW w:w="5778" w:type="dxa"/>
          </w:tcPr>
          <w:p w:rsidR="00AE0EA5" w:rsidRPr="00266FBE" w:rsidRDefault="00AE0EA5" w:rsidP="00A52966">
            <w:pPr>
              <w:rPr>
                <w:rFonts w:asciiTheme="minorHAnsi" w:hAnsiTheme="minorHAnsi"/>
                <w:highlight w:val="green"/>
              </w:rPr>
            </w:pPr>
            <w:r w:rsidRPr="00266FBE">
              <w:rPr>
                <w:rFonts w:asciiTheme="minorHAnsi" w:hAnsiTheme="minorHAnsi"/>
                <w:highlight w:val="green"/>
              </w:rPr>
              <w:tab/>
              <w:t>High</w:t>
            </w:r>
            <w:r w:rsidRPr="00266FBE">
              <w:rPr>
                <w:rFonts w:asciiTheme="minorHAnsi" w:hAnsiTheme="minorHAnsi"/>
                <w:highlight w:val="green"/>
              </w:rPr>
              <w:tab/>
            </w:r>
            <w:r w:rsidRPr="00266FBE">
              <w:rPr>
                <w:rFonts w:asciiTheme="minorHAnsi" w:hAnsiTheme="minorHAnsi"/>
                <w:highlight w:val="green"/>
              </w:rPr>
              <w:tab/>
              <w:t>Medium</w:t>
            </w:r>
            <w:r w:rsidRPr="00266FBE">
              <w:rPr>
                <w:rFonts w:asciiTheme="minorHAnsi" w:hAnsiTheme="minorHAnsi"/>
                <w:highlight w:val="green"/>
              </w:rPr>
              <w:tab/>
            </w:r>
            <w:r w:rsidRPr="00266FBE">
              <w:rPr>
                <w:rFonts w:asciiTheme="minorHAnsi" w:hAnsiTheme="minorHAnsi"/>
                <w:highlight w:val="green"/>
              </w:rPr>
              <w:tab/>
              <w:t>Low</w:t>
            </w:r>
          </w:p>
        </w:tc>
      </w:tr>
      <w:tr w:rsidR="00AE0EA5" w:rsidRPr="00266FBE" w:rsidTr="00A52966">
        <w:tc>
          <w:tcPr>
            <w:tcW w:w="2852" w:type="dxa"/>
          </w:tcPr>
          <w:p w:rsidR="00AE0EA5" w:rsidRPr="00266FBE" w:rsidRDefault="00AE0EA5" w:rsidP="00A52966">
            <w:pPr>
              <w:rPr>
                <w:rFonts w:asciiTheme="minorHAnsi" w:hAnsiTheme="minorHAnsi"/>
                <w:b/>
                <w:highlight w:val="green"/>
              </w:rPr>
            </w:pPr>
            <w:r w:rsidRPr="00266FBE">
              <w:rPr>
                <w:rFonts w:asciiTheme="minorHAnsi" w:hAnsiTheme="minorHAnsi"/>
                <w:b/>
                <w:highlight w:val="green"/>
              </w:rPr>
              <w:t>Description:</w:t>
            </w:r>
          </w:p>
        </w:tc>
        <w:tc>
          <w:tcPr>
            <w:tcW w:w="5778" w:type="dxa"/>
          </w:tcPr>
          <w:p w:rsidR="00AE0EA5" w:rsidRPr="00266FBE" w:rsidRDefault="00AE0EA5" w:rsidP="00A52966">
            <w:pPr>
              <w:rPr>
                <w:rFonts w:asciiTheme="minorHAnsi" w:hAnsiTheme="minorHAnsi"/>
                <w:highlight w:val="green"/>
              </w:rPr>
            </w:pPr>
            <w:r w:rsidRPr="00266FBE">
              <w:rPr>
                <w:rFonts w:asciiTheme="minorHAnsi" w:hAnsiTheme="minorHAnsi"/>
                <w:highlight w:val="green"/>
              </w:rPr>
              <w:t>The game mus</w:t>
            </w:r>
            <w:r w:rsidR="00407E53" w:rsidRPr="00266FBE">
              <w:rPr>
                <w:rFonts w:asciiTheme="minorHAnsi" w:hAnsiTheme="minorHAnsi"/>
                <w:highlight w:val="green"/>
              </w:rPr>
              <w:t>t run on a PC running windows 7 to 10.</w:t>
            </w:r>
          </w:p>
          <w:p w:rsidR="00AE0EA5" w:rsidRPr="00266FBE" w:rsidRDefault="00AE0EA5" w:rsidP="00A52966">
            <w:pPr>
              <w:rPr>
                <w:rFonts w:asciiTheme="minorHAnsi" w:hAnsiTheme="minorHAnsi"/>
                <w:highlight w:val="green"/>
              </w:rPr>
            </w:pPr>
          </w:p>
        </w:tc>
      </w:tr>
      <w:tr w:rsidR="00AE0EA5" w:rsidRPr="00266FBE" w:rsidTr="00A52966">
        <w:tc>
          <w:tcPr>
            <w:tcW w:w="2852" w:type="dxa"/>
          </w:tcPr>
          <w:p w:rsidR="00AE0EA5" w:rsidRPr="00266FBE" w:rsidRDefault="00AE0EA5" w:rsidP="00A52966">
            <w:pPr>
              <w:rPr>
                <w:rFonts w:asciiTheme="minorHAnsi" w:hAnsiTheme="minorHAnsi"/>
                <w:b/>
                <w:highlight w:val="green"/>
              </w:rPr>
            </w:pPr>
            <w:r w:rsidRPr="00266FBE">
              <w:rPr>
                <w:rFonts w:asciiTheme="minorHAnsi" w:hAnsiTheme="minorHAnsi"/>
                <w:b/>
                <w:highlight w:val="green"/>
              </w:rPr>
              <w:t>Reason/Source:</w:t>
            </w:r>
          </w:p>
        </w:tc>
        <w:tc>
          <w:tcPr>
            <w:tcW w:w="5778" w:type="dxa"/>
          </w:tcPr>
          <w:p w:rsidR="00407E53" w:rsidRPr="00266FBE" w:rsidRDefault="00407E53" w:rsidP="00407E53">
            <w:pPr>
              <w:rPr>
                <w:rFonts w:asciiTheme="minorHAnsi" w:hAnsiTheme="minorHAnsi"/>
                <w:highlight w:val="green"/>
              </w:rPr>
            </w:pPr>
            <w:r w:rsidRPr="00266FBE">
              <w:rPr>
                <w:rFonts w:asciiTheme="minorHAnsi" w:hAnsiTheme="minorHAnsi"/>
                <w:highlight w:val="green"/>
              </w:rPr>
              <w:t>To ensure the game meets the requirements of the specification.</w:t>
            </w:r>
          </w:p>
          <w:p w:rsidR="00AE0EA5" w:rsidRPr="00266FBE" w:rsidRDefault="00AE0EA5" w:rsidP="00407E53">
            <w:pPr>
              <w:rPr>
                <w:rFonts w:asciiTheme="minorHAnsi" w:hAnsiTheme="minorHAnsi"/>
                <w:highlight w:val="green"/>
              </w:rPr>
            </w:pPr>
            <w:r w:rsidRPr="00266FBE">
              <w:rPr>
                <w:rFonts w:asciiTheme="minorHAnsi" w:hAnsiTheme="minorHAnsi"/>
                <w:highlight w:val="green"/>
              </w:rPr>
              <w:t xml:space="preserve">To </w:t>
            </w:r>
            <w:r w:rsidR="00407E53" w:rsidRPr="00266FBE">
              <w:rPr>
                <w:rFonts w:asciiTheme="minorHAnsi" w:hAnsiTheme="minorHAnsi"/>
                <w:highlight w:val="green"/>
              </w:rPr>
              <w:t>allow many people to be able to access the game and play it.</w:t>
            </w:r>
          </w:p>
        </w:tc>
      </w:tr>
      <w:tr w:rsidR="00AE0EA5" w:rsidRPr="00266FBE" w:rsidTr="00A52966">
        <w:tc>
          <w:tcPr>
            <w:tcW w:w="2852" w:type="dxa"/>
          </w:tcPr>
          <w:p w:rsidR="00AE0EA5" w:rsidRPr="00266FBE" w:rsidRDefault="00AE0EA5" w:rsidP="00A52966">
            <w:pPr>
              <w:rPr>
                <w:rFonts w:asciiTheme="minorHAnsi" w:hAnsiTheme="minorHAnsi"/>
                <w:b/>
                <w:highlight w:val="green"/>
              </w:rPr>
            </w:pPr>
            <w:r w:rsidRPr="00266FBE">
              <w:rPr>
                <w:rFonts w:asciiTheme="minorHAnsi" w:hAnsiTheme="minorHAnsi"/>
                <w:b/>
                <w:highlight w:val="green"/>
              </w:rPr>
              <w:t>Behaviour (Functional)</w:t>
            </w:r>
          </w:p>
          <w:p w:rsidR="00AE0EA5" w:rsidRPr="00266FBE" w:rsidRDefault="00AE0EA5" w:rsidP="00A52966">
            <w:pPr>
              <w:rPr>
                <w:rFonts w:asciiTheme="minorHAnsi" w:hAnsiTheme="minorHAnsi"/>
                <w:highlight w:val="green"/>
              </w:rPr>
            </w:pPr>
            <w:r w:rsidRPr="00266FBE">
              <w:rPr>
                <w:rFonts w:asciiTheme="minorHAnsi" w:hAnsiTheme="minorHAnsi"/>
                <w:b/>
                <w:highlight w:val="green"/>
              </w:rPr>
              <w:tab/>
            </w:r>
            <w:r w:rsidRPr="00266FBE">
              <w:rPr>
                <w:rFonts w:asciiTheme="minorHAnsi" w:hAnsiTheme="minorHAnsi"/>
                <w:highlight w:val="green"/>
              </w:rPr>
              <w:t xml:space="preserve">or </w:t>
            </w:r>
          </w:p>
          <w:p w:rsidR="00AE0EA5" w:rsidRPr="00266FBE" w:rsidRDefault="00AE0EA5" w:rsidP="00A52966">
            <w:pPr>
              <w:rPr>
                <w:rFonts w:asciiTheme="minorHAnsi" w:hAnsiTheme="minorHAnsi"/>
                <w:b/>
                <w:highlight w:val="green"/>
              </w:rPr>
            </w:pPr>
            <w:r w:rsidRPr="00266FBE">
              <w:rPr>
                <w:rFonts w:asciiTheme="minorHAnsi" w:hAnsiTheme="minorHAnsi"/>
                <w:b/>
                <w:highlight w:val="green"/>
              </w:rPr>
              <w:t>Acceptable values (Non-functional)</w:t>
            </w:r>
          </w:p>
        </w:tc>
        <w:tc>
          <w:tcPr>
            <w:tcW w:w="5778" w:type="dxa"/>
          </w:tcPr>
          <w:p w:rsidR="00AE0EA5" w:rsidRPr="00266FBE" w:rsidRDefault="00407E53" w:rsidP="00A52966">
            <w:pPr>
              <w:rPr>
                <w:rFonts w:asciiTheme="minorHAnsi" w:hAnsiTheme="minorHAnsi"/>
                <w:highlight w:val="green"/>
              </w:rPr>
            </w:pPr>
            <w:r w:rsidRPr="00266FBE">
              <w:rPr>
                <w:rFonts w:asciiTheme="minorHAnsi" w:hAnsiTheme="minorHAnsi"/>
                <w:highlight w:val="green"/>
              </w:rPr>
              <w:t>I will create the game on unity and optimise it for PC use.</w:t>
            </w:r>
          </w:p>
        </w:tc>
      </w:tr>
      <w:tr w:rsidR="00AE0EA5" w:rsidRPr="00266FBE" w:rsidTr="00A52966">
        <w:tc>
          <w:tcPr>
            <w:tcW w:w="2852" w:type="dxa"/>
          </w:tcPr>
          <w:p w:rsidR="00AE0EA5" w:rsidRPr="00266FBE" w:rsidRDefault="00AE0EA5" w:rsidP="00A52966">
            <w:pPr>
              <w:rPr>
                <w:b/>
                <w:highlight w:val="green"/>
              </w:rPr>
            </w:pPr>
            <w:r w:rsidRPr="00266FBE">
              <w:rPr>
                <w:b/>
                <w:highlight w:val="green"/>
              </w:rPr>
              <w:t>Related documents</w:t>
            </w:r>
          </w:p>
        </w:tc>
        <w:tc>
          <w:tcPr>
            <w:tcW w:w="5778" w:type="dxa"/>
          </w:tcPr>
          <w:p w:rsidR="00AE0EA5" w:rsidRPr="00266FBE" w:rsidRDefault="00AE0EA5" w:rsidP="00A52966">
            <w:pPr>
              <w:rPr>
                <w:highlight w:val="green"/>
              </w:rPr>
            </w:pPr>
            <w:r w:rsidRPr="00266FBE">
              <w:rPr>
                <w:highlight w:val="green"/>
              </w:rPr>
              <w:t>Planning document</w:t>
            </w:r>
          </w:p>
        </w:tc>
      </w:tr>
    </w:tbl>
    <w:p w:rsidR="00AE0EA5" w:rsidRPr="00266FBE" w:rsidRDefault="00AE0EA5" w:rsidP="00222115">
      <w:pPr>
        <w:rPr>
          <w:highlight w:val="green"/>
        </w:rPr>
      </w:pPr>
    </w:p>
    <w:p w:rsidR="00CE3C64" w:rsidRPr="00266FBE" w:rsidRDefault="00CE3C64" w:rsidP="00CE3C64">
      <w:pPr>
        <w:pStyle w:val="Heading1"/>
        <w:rPr>
          <w:color w:val="00B050"/>
          <w:highlight w:val="green"/>
        </w:rPr>
      </w:pPr>
      <w:bookmarkStart w:id="24" w:name="_Toc525635158"/>
      <w:r w:rsidRPr="00266FBE">
        <w:rPr>
          <w:color w:val="00B050"/>
          <w:highlight w:val="green"/>
        </w:rPr>
        <w:t>Design Approach</w:t>
      </w:r>
      <w:bookmarkEnd w:id="24"/>
    </w:p>
    <w:p w:rsidR="00CE3C64" w:rsidRPr="00266FBE" w:rsidRDefault="00CE3C64" w:rsidP="00CE3C64">
      <w:pPr>
        <w:rPr>
          <w:highlight w:val="green"/>
        </w:rPr>
      </w:pPr>
      <w:r w:rsidRPr="00266FBE">
        <w:rPr>
          <w:highlight w:val="green"/>
        </w:rPr>
        <w:t xml:space="preserve">For my design approach I have chosen Agile development. This method will allow me to make changes to my project easily. More specifically I will be using the Scrum process as it will allow me </w:t>
      </w:r>
      <w:r w:rsidR="00A10D81" w:rsidRPr="00266FBE">
        <w:rPr>
          <w:highlight w:val="green"/>
        </w:rPr>
        <w:t>to look back through my documentation and organize my next or future tasks. This will also allow me to run tests on my game without documenting them whilst I am in the development stage of the project, and then still be able to run planned and documented tests during the testing stage.</w:t>
      </w:r>
    </w:p>
    <w:p w:rsidR="00DB5CBF" w:rsidRPr="00266FBE" w:rsidRDefault="00DB5CBF" w:rsidP="00DB5CBF">
      <w:pPr>
        <w:pStyle w:val="Heading2"/>
        <w:rPr>
          <w:color w:val="00B050"/>
          <w:highlight w:val="green"/>
        </w:rPr>
      </w:pPr>
      <w:bookmarkStart w:id="25" w:name="_Toc525635159"/>
      <w:r w:rsidRPr="00266FBE">
        <w:rPr>
          <w:color w:val="00B050"/>
          <w:highlight w:val="green"/>
        </w:rPr>
        <w:t>Stand ups</w:t>
      </w:r>
      <w:bookmarkEnd w:id="25"/>
    </w:p>
    <w:p w:rsidR="00DB5CBF" w:rsidRPr="00266FBE" w:rsidRDefault="00DB5CBF" w:rsidP="00DB5CBF">
      <w:pPr>
        <w:rPr>
          <w:highlight w:val="green"/>
        </w:rPr>
      </w:pPr>
      <w:r w:rsidRPr="00266FBE">
        <w:rPr>
          <w:highlight w:val="green"/>
        </w:rPr>
        <w:t>Stand ups are commonly used during agile development where a team will discuss the plan of the day. However, since this is a solo proj</w:t>
      </w:r>
      <w:r w:rsidR="0000369B" w:rsidRPr="00266FBE">
        <w:rPr>
          <w:highlight w:val="green"/>
        </w:rPr>
        <w:t>ect I will have no use for this, instead</w:t>
      </w:r>
      <w:r w:rsidRPr="00266FBE">
        <w:rPr>
          <w:highlight w:val="green"/>
        </w:rPr>
        <w:t xml:space="preserve"> I will use this time to get started </w:t>
      </w:r>
      <w:r w:rsidR="0000369B" w:rsidRPr="00266FBE">
        <w:rPr>
          <w:highlight w:val="green"/>
        </w:rPr>
        <w:t xml:space="preserve">on my tasks </w:t>
      </w:r>
      <w:r w:rsidRPr="00266FBE">
        <w:rPr>
          <w:highlight w:val="green"/>
        </w:rPr>
        <w:t>as quickly as possible</w:t>
      </w:r>
      <w:r w:rsidR="0000369B" w:rsidRPr="00266FBE">
        <w:rPr>
          <w:highlight w:val="green"/>
        </w:rPr>
        <w:t>.</w:t>
      </w:r>
    </w:p>
    <w:p w:rsidR="0000369B" w:rsidRPr="00266FBE" w:rsidRDefault="0000369B" w:rsidP="0000369B">
      <w:pPr>
        <w:pStyle w:val="Heading2"/>
        <w:rPr>
          <w:color w:val="00B050"/>
          <w:highlight w:val="green"/>
        </w:rPr>
      </w:pPr>
      <w:bookmarkStart w:id="26" w:name="_Toc525635160"/>
      <w:r w:rsidRPr="00266FBE">
        <w:rPr>
          <w:color w:val="00B050"/>
          <w:highlight w:val="green"/>
        </w:rPr>
        <w:t>Pros of Agile development</w:t>
      </w:r>
      <w:bookmarkEnd w:id="26"/>
    </w:p>
    <w:p w:rsidR="0000369B" w:rsidRPr="00266FBE" w:rsidRDefault="0000369B" w:rsidP="0000369B">
      <w:pPr>
        <w:rPr>
          <w:highlight w:val="green"/>
        </w:rPr>
      </w:pPr>
      <w:r w:rsidRPr="00266FBE">
        <w:rPr>
          <w:highlight w:val="green"/>
        </w:rPr>
        <w:t>The advantages of using agile development is I am less restricted with my work. Agile development allows you to go back and make changes to previous things regardless of what stage you are currently on. If I was to choose waterfall development I couldn’t work on any other tasks until my current task is finished. However</w:t>
      </w:r>
      <w:r w:rsidR="00A52966" w:rsidRPr="00266FBE">
        <w:rPr>
          <w:highlight w:val="green"/>
        </w:rPr>
        <w:t>,</w:t>
      </w:r>
      <w:r w:rsidRPr="00266FBE">
        <w:rPr>
          <w:highlight w:val="green"/>
        </w:rPr>
        <w:t xml:space="preserve"> with agile I can go back and fix an animation if it </w:t>
      </w:r>
      <w:r w:rsidR="00A52966" w:rsidRPr="00266FBE">
        <w:rPr>
          <w:highlight w:val="green"/>
        </w:rPr>
        <w:t>is causing</w:t>
      </w:r>
      <w:r w:rsidRPr="00266FBE">
        <w:rPr>
          <w:highlight w:val="green"/>
        </w:rPr>
        <w:t xml:space="preserve"> difficulties with my coding or I can go forward and code a bit of the high score table before I </w:t>
      </w:r>
      <w:r w:rsidR="00A52966" w:rsidRPr="00266FBE">
        <w:rPr>
          <w:highlight w:val="green"/>
        </w:rPr>
        <w:t>finish</w:t>
      </w:r>
      <w:r w:rsidRPr="00266FBE">
        <w:rPr>
          <w:highlight w:val="green"/>
        </w:rPr>
        <w:t xml:space="preserve"> coding the main menu. </w:t>
      </w:r>
      <w:r w:rsidR="00A52966" w:rsidRPr="00266FBE">
        <w:rPr>
          <w:highlight w:val="green"/>
        </w:rPr>
        <w:t xml:space="preserve">Another advantage of agile development is that </w:t>
      </w:r>
      <w:r w:rsidR="00D054B3" w:rsidRPr="00266FBE">
        <w:rPr>
          <w:highlight w:val="green"/>
        </w:rPr>
        <w:t>since</w:t>
      </w:r>
      <w:r w:rsidR="00A52966" w:rsidRPr="00266FBE">
        <w:rPr>
          <w:highlight w:val="green"/>
        </w:rPr>
        <w:t xml:space="preserve"> I can test my game undocumented </w:t>
      </w:r>
      <w:r w:rsidR="00D054B3" w:rsidRPr="00266FBE">
        <w:rPr>
          <w:highlight w:val="green"/>
        </w:rPr>
        <w:t>frequently then I can spend less time testing in the testing section.</w:t>
      </w:r>
    </w:p>
    <w:p w:rsidR="00D054B3" w:rsidRPr="00266FBE" w:rsidRDefault="00D054B3" w:rsidP="00D054B3">
      <w:pPr>
        <w:pStyle w:val="Heading2"/>
        <w:rPr>
          <w:color w:val="00B050"/>
          <w:highlight w:val="green"/>
        </w:rPr>
      </w:pPr>
      <w:bookmarkStart w:id="27" w:name="_Toc525635161"/>
      <w:r w:rsidRPr="00266FBE">
        <w:rPr>
          <w:color w:val="00B050"/>
          <w:highlight w:val="green"/>
        </w:rPr>
        <w:lastRenderedPageBreak/>
        <w:t>Cons of agile development</w:t>
      </w:r>
      <w:bookmarkEnd w:id="27"/>
    </w:p>
    <w:p w:rsidR="00D054B3" w:rsidRPr="00266FBE" w:rsidRDefault="00487CCB" w:rsidP="00D054B3">
      <w:pPr>
        <w:rPr>
          <w:highlight w:val="green"/>
        </w:rPr>
      </w:pPr>
      <w:r w:rsidRPr="00266FBE">
        <w:rPr>
          <w:highlight w:val="green"/>
        </w:rPr>
        <w:t>The disadvantages to using agile is that I need to ensure my final product doesn’t stray from meeting the project requirements. Since I could be going back to fix previous things I could end up adding things to my game that I didn’t mention in the game concept. Even though I will try my best to stop this from occurring it’s possible that some aspects of my final game will be quite different from my original concept.</w:t>
      </w:r>
    </w:p>
    <w:p w:rsidR="00365F1A" w:rsidRPr="00266FBE" w:rsidRDefault="00365F1A" w:rsidP="00365F1A">
      <w:pPr>
        <w:pStyle w:val="Heading2"/>
        <w:rPr>
          <w:color w:val="00B050"/>
          <w:highlight w:val="green"/>
        </w:rPr>
      </w:pPr>
      <w:bookmarkStart w:id="28" w:name="_Toc525635162"/>
      <w:r w:rsidRPr="00266FBE">
        <w:rPr>
          <w:color w:val="00B050"/>
          <w:highlight w:val="green"/>
        </w:rPr>
        <w:t>Other development methods</w:t>
      </w:r>
      <w:bookmarkEnd w:id="28"/>
    </w:p>
    <w:p w:rsidR="00B952AB" w:rsidRPr="00266FBE" w:rsidRDefault="00365F1A" w:rsidP="00365F1A">
      <w:pPr>
        <w:rPr>
          <w:highlight w:val="green"/>
        </w:rPr>
      </w:pPr>
      <w:r w:rsidRPr="00266FBE">
        <w:rPr>
          <w:highlight w:val="green"/>
        </w:rPr>
        <w:t xml:space="preserve">One development method I had considered was the waterfall approach. Using this </w:t>
      </w:r>
      <w:r w:rsidR="00075514" w:rsidRPr="00266FBE">
        <w:rPr>
          <w:highlight w:val="green"/>
        </w:rPr>
        <w:t>method,</w:t>
      </w:r>
      <w:r w:rsidRPr="00266FBE">
        <w:rPr>
          <w:highlight w:val="green"/>
        </w:rPr>
        <w:t xml:space="preserve"> I would be able to focus my full attention to completing one task before moving onto the next.</w:t>
      </w:r>
      <w:r w:rsidR="00075514" w:rsidRPr="00266FBE">
        <w:rPr>
          <w:highlight w:val="green"/>
        </w:rPr>
        <w:t xml:space="preserve"> However, I realized this would prevent any flexibility or adaptions to my work which would most likely be necessary. </w:t>
      </w:r>
      <w:r w:rsidR="004239DF" w:rsidRPr="00266FBE">
        <w:rPr>
          <w:highlight w:val="green"/>
        </w:rPr>
        <w:t>Another development method I had considered was Rapid application development or RAD. With this process several tasks are worked on in parallel with each other, this would allow me to be working on two tasks at once. I had to rule this approach out as it is more of a team development process as tasks would be being created simultaneously.</w:t>
      </w:r>
    </w:p>
    <w:p w:rsidR="00B952AB" w:rsidRPr="00266FBE" w:rsidRDefault="00B952AB" w:rsidP="00B952AB">
      <w:pPr>
        <w:pStyle w:val="Heading1"/>
        <w:rPr>
          <w:color w:val="00B050"/>
          <w:highlight w:val="green"/>
        </w:rPr>
      </w:pPr>
      <w:bookmarkStart w:id="29" w:name="_Toc477920134"/>
      <w:bookmarkStart w:id="30" w:name="_Toc478157740"/>
      <w:bookmarkStart w:id="31" w:name="_Toc525635163"/>
      <w:r w:rsidRPr="00266FBE">
        <w:rPr>
          <w:color w:val="00B050"/>
          <w:highlight w:val="green"/>
        </w:rPr>
        <w:t>Project Resources</w:t>
      </w:r>
      <w:bookmarkEnd w:id="29"/>
      <w:bookmarkEnd w:id="30"/>
      <w:bookmarkEnd w:id="31"/>
    </w:p>
    <w:p w:rsidR="00B952AB" w:rsidRPr="00266FBE" w:rsidRDefault="00B952AB" w:rsidP="00B952AB">
      <w:pPr>
        <w:rPr>
          <w:highlight w:val="green"/>
        </w:rPr>
      </w:pPr>
      <w:r w:rsidRPr="00266FBE">
        <w:rPr>
          <w:highlight w:val="green"/>
        </w:rPr>
        <w:t>In this part of the report I will be stating the resources I will be using to produce my product.</w:t>
      </w:r>
    </w:p>
    <w:p w:rsidR="00B952AB" w:rsidRPr="00266FBE" w:rsidRDefault="00B952AB" w:rsidP="00B952AB">
      <w:pPr>
        <w:pStyle w:val="Heading2"/>
        <w:rPr>
          <w:color w:val="00B050"/>
          <w:highlight w:val="green"/>
        </w:rPr>
      </w:pPr>
      <w:bookmarkStart w:id="32" w:name="_Toc477920135"/>
      <w:bookmarkStart w:id="33" w:name="_Toc478157741"/>
      <w:bookmarkStart w:id="34" w:name="_Toc525635164"/>
      <w:r w:rsidRPr="00266FBE">
        <w:rPr>
          <w:color w:val="00B050"/>
          <w:highlight w:val="green"/>
        </w:rPr>
        <w:t>Hardware</w:t>
      </w:r>
      <w:bookmarkEnd w:id="32"/>
      <w:bookmarkEnd w:id="33"/>
      <w:bookmarkEnd w:id="34"/>
    </w:p>
    <w:p w:rsidR="00B952AB" w:rsidRPr="00266FBE" w:rsidRDefault="00A13698" w:rsidP="00B952AB">
      <w:pPr>
        <w:pStyle w:val="ListParagraph"/>
        <w:numPr>
          <w:ilvl w:val="0"/>
          <w:numId w:val="21"/>
        </w:numPr>
        <w:rPr>
          <w:highlight w:val="green"/>
        </w:rPr>
      </w:pPr>
      <w:r w:rsidRPr="00266FBE">
        <w:rPr>
          <w:highlight w:val="green"/>
        </w:rPr>
        <w:t xml:space="preserve">My </w:t>
      </w:r>
      <w:r w:rsidR="00B948FD" w:rsidRPr="00266FBE">
        <w:rPr>
          <w:highlight w:val="green"/>
        </w:rPr>
        <w:t>personal laptop</w:t>
      </w:r>
    </w:p>
    <w:p w:rsidR="00B952AB" w:rsidRPr="00266FBE" w:rsidRDefault="00A13698" w:rsidP="00B952AB">
      <w:pPr>
        <w:pStyle w:val="ListParagraph"/>
        <w:numPr>
          <w:ilvl w:val="0"/>
          <w:numId w:val="21"/>
        </w:numPr>
        <w:rPr>
          <w:highlight w:val="green"/>
        </w:rPr>
      </w:pPr>
      <w:r w:rsidRPr="00266FBE">
        <w:rPr>
          <w:highlight w:val="green"/>
        </w:rPr>
        <w:t xml:space="preserve">A </w:t>
      </w:r>
      <w:r w:rsidR="00B948FD" w:rsidRPr="00266FBE">
        <w:rPr>
          <w:highlight w:val="green"/>
        </w:rPr>
        <w:t>college desktop PC</w:t>
      </w:r>
    </w:p>
    <w:p w:rsidR="00B952AB" w:rsidRPr="00266FBE" w:rsidRDefault="00B948FD" w:rsidP="00B952AB">
      <w:pPr>
        <w:pStyle w:val="ListParagraph"/>
        <w:numPr>
          <w:ilvl w:val="0"/>
          <w:numId w:val="21"/>
        </w:numPr>
        <w:rPr>
          <w:highlight w:val="green"/>
        </w:rPr>
      </w:pPr>
      <w:r w:rsidRPr="00266FBE">
        <w:rPr>
          <w:highlight w:val="green"/>
        </w:rPr>
        <w:t>An external hard drive</w:t>
      </w:r>
    </w:p>
    <w:p w:rsidR="00B952AB" w:rsidRPr="00266FBE" w:rsidRDefault="00B948FD" w:rsidP="00B952AB">
      <w:pPr>
        <w:pStyle w:val="ListParagraph"/>
        <w:numPr>
          <w:ilvl w:val="0"/>
          <w:numId w:val="21"/>
        </w:numPr>
        <w:rPr>
          <w:highlight w:val="green"/>
        </w:rPr>
      </w:pPr>
      <w:r w:rsidRPr="00266FBE">
        <w:rPr>
          <w:highlight w:val="green"/>
        </w:rPr>
        <w:t>An external USB drive</w:t>
      </w:r>
    </w:p>
    <w:p w:rsidR="00B952AB" w:rsidRPr="00266FBE" w:rsidRDefault="00B952AB" w:rsidP="00B952AB">
      <w:pPr>
        <w:rPr>
          <w:highlight w:val="green"/>
        </w:rPr>
      </w:pPr>
    </w:p>
    <w:p w:rsidR="00B952AB" w:rsidRPr="00266FBE" w:rsidRDefault="00B952AB" w:rsidP="00B952AB">
      <w:pPr>
        <w:pStyle w:val="Heading2"/>
        <w:rPr>
          <w:color w:val="00B050"/>
          <w:highlight w:val="green"/>
        </w:rPr>
      </w:pPr>
      <w:bookmarkStart w:id="35" w:name="_Toc477920136"/>
      <w:bookmarkStart w:id="36" w:name="_Toc478157742"/>
      <w:bookmarkStart w:id="37" w:name="_Toc525635165"/>
      <w:r w:rsidRPr="00266FBE">
        <w:rPr>
          <w:color w:val="00B050"/>
          <w:highlight w:val="green"/>
        </w:rPr>
        <w:t>Software</w:t>
      </w:r>
      <w:bookmarkEnd w:id="35"/>
      <w:bookmarkEnd w:id="36"/>
      <w:bookmarkEnd w:id="37"/>
    </w:p>
    <w:p w:rsidR="00B952AB" w:rsidRPr="00266FBE" w:rsidRDefault="00A13698" w:rsidP="00B952AB">
      <w:pPr>
        <w:pStyle w:val="ListParagraph"/>
        <w:numPr>
          <w:ilvl w:val="0"/>
          <w:numId w:val="20"/>
        </w:numPr>
        <w:rPr>
          <w:highlight w:val="green"/>
        </w:rPr>
      </w:pPr>
      <w:r w:rsidRPr="00266FBE">
        <w:rPr>
          <w:highlight w:val="green"/>
        </w:rPr>
        <w:t>Unity</w:t>
      </w:r>
    </w:p>
    <w:p w:rsidR="00A13698" w:rsidRPr="00266FBE" w:rsidRDefault="00A13698" w:rsidP="00B952AB">
      <w:pPr>
        <w:pStyle w:val="ListParagraph"/>
        <w:numPr>
          <w:ilvl w:val="0"/>
          <w:numId w:val="20"/>
        </w:numPr>
        <w:rPr>
          <w:highlight w:val="green"/>
        </w:rPr>
      </w:pPr>
      <w:r w:rsidRPr="00266FBE">
        <w:rPr>
          <w:highlight w:val="green"/>
        </w:rPr>
        <w:t>Adobe audition</w:t>
      </w:r>
    </w:p>
    <w:p w:rsidR="00A13698" w:rsidRPr="00266FBE" w:rsidRDefault="00A13698" w:rsidP="00B952AB">
      <w:pPr>
        <w:pStyle w:val="ListParagraph"/>
        <w:numPr>
          <w:ilvl w:val="0"/>
          <w:numId w:val="20"/>
        </w:numPr>
        <w:rPr>
          <w:highlight w:val="green"/>
        </w:rPr>
      </w:pPr>
      <w:r w:rsidRPr="00266FBE">
        <w:rPr>
          <w:highlight w:val="green"/>
        </w:rPr>
        <w:t>Adobe illustrator</w:t>
      </w:r>
    </w:p>
    <w:p w:rsidR="00B952AB" w:rsidRPr="00266FBE" w:rsidRDefault="00A13698" w:rsidP="00B952AB">
      <w:pPr>
        <w:pStyle w:val="ListParagraph"/>
        <w:numPr>
          <w:ilvl w:val="0"/>
          <w:numId w:val="20"/>
        </w:numPr>
        <w:rPr>
          <w:highlight w:val="green"/>
        </w:rPr>
      </w:pPr>
      <w:r w:rsidRPr="00266FBE">
        <w:rPr>
          <w:highlight w:val="green"/>
        </w:rPr>
        <w:t xml:space="preserve">Google </w:t>
      </w:r>
      <w:r w:rsidR="00B952AB" w:rsidRPr="00266FBE">
        <w:rPr>
          <w:highlight w:val="green"/>
        </w:rPr>
        <w:t>Chrome</w:t>
      </w:r>
    </w:p>
    <w:p w:rsidR="00B952AB" w:rsidRPr="00266FBE" w:rsidRDefault="00B952AB" w:rsidP="00B952AB">
      <w:pPr>
        <w:pStyle w:val="ListParagraph"/>
        <w:numPr>
          <w:ilvl w:val="0"/>
          <w:numId w:val="20"/>
        </w:numPr>
        <w:rPr>
          <w:highlight w:val="green"/>
        </w:rPr>
      </w:pPr>
      <w:proofErr w:type="spellStart"/>
      <w:r w:rsidRPr="00266FBE">
        <w:rPr>
          <w:highlight w:val="green"/>
        </w:rPr>
        <w:t>Spriter</w:t>
      </w:r>
      <w:proofErr w:type="spellEnd"/>
    </w:p>
    <w:p w:rsidR="006303F0" w:rsidRPr="00266FBE" w:rsidRDefault="00B952AB" w:rsidP="006303F0">
      <w:pPr>
        <w:pStyle w:val="ListParagraph"/>
        <w:numPr>
          <w:ilvl w:val="0"/>
          <w:numId w:val="20"/>
        </w:numPr>
        <w:rPr>
          <w:highlight w:val="green"/>
        </w:rPr>
      </w:pPr>
      <w:r w:rsidRPr="00266FBE">
        <w:rPr>
          <w:highlight w:val="green"/>
        </w:rPr>
        <w:t>Microsoft Word</w:t>
      </w:r>
      <w:r w:rsidR="004239DF" w:rsidRPr="00266FBE">
        <w:rPr>
          <w:highlight w:val="green"/>
        </w:rPr>
        <w:t xml:space="preserve"> </w:t>
      </w:r>
      <w:bookmarkStart w:id="38" w:name="_Toc477920137"/>
      <w:bookmarkStart w:id="39" w:name="_Toc478157743"/>
    </w:p>
    <w:p w:rsidR="006303F0" w:rsidRPr="00266FBE" w:rsidRDefault="006303F0" w:rsidP="006303F0">
      <w:pPr>
        <w:pStyle w:val="Heading2"/>
        <w:rPr>
          <w:color w:val="00B050"/>
          <w:highlight w:val="green"/>
        </w:rPr>
      </w:pPr>
      <w:bookmarkStart w:id="40" w:name="_Toc525635166"/>
      <w:r w:rsidRPr="00266FBE">
        <w:rPr>
          <w:color w:val="00B050"/>
          <w:highlight w:val="green"/>
        </w:rPr>
        <w:lastRenderedPageBreak/>
        <w:t>External Media Resources</w:t>
      </w:r>
      <w:bookmarkEnd w:id="38"/>
      <w:bookmarkEnd w:id="39"/>
      <w:bookmarkEnd w:id="40"/>
    </w:p>
    <w:p w:rsidR="006303F0" w:rsidRPr="00266FBE" w:rsidRDefault="006303F0" w:rsidP="006303F0">
      <w:pPr>
        <w:rPr>
          <w:highlight w:val="green"/>
        </w:rPr>
      </w:pPr>
      <w:r w:rsidRPr="00266FBE">
        <w:rPr>
          <w:highlight w:val="green"/>
        </w:rPr>
        <w:t>These links below are websites I will be using to acquire royalty free music and sound effects for my project.</w:t>
      </w:r>
    </w:p>
    <w:p w:rsidR="006303F0" w:rsidRPr="00266FBE" w:rsidRDefault="00987176" w:rsidP="006303F0">
      <w:pPr>
        <w:pStyle w:val="ListParagraph"/>
        <w:numPr>
          <w:ilvl w:val="0"/>
          <w:numId w:val="24"/>
        </w:numPr>
        <w:rPr>
          <w:highlight w:val="green"/>
        </w:rPr>
      </w:pPr>
      <w:hyperlink r:id="rId19" w:history="1">
        <w:r w:rsidR="006303F0" w:rsidRPr="00266FBE">
          <w:rPr>
            <w:rStyle w:val="Hyperlink"/>
            <w:highlight w:val="green"/>
          </w:rPr>
          <w:t>https://www.zapsplat.com/</w:t>
        </w:r>
      </w:hyperlink>
    </w:p>
    <w:p w:rsidR="006303F0" w:rsidRPr="00266FBE" w:rsidRDefault="00987176" w:rsidP="006303F0">
      <w:pPr>
        <w:pStyle w:val="ListParagraph"/>
        <w:numPr>
          <w:ilvl w:val="0"/>
          <w:numId w:val="24"/>
        </w:numPr>
        <w:rPr>
          <w:highlight w:val="green"/>
        </w:rPr>
      </w:pPr>
      <w:hyperlink r:id="rId20" w:history="1">
        <w:r w:rsidR="006303F0" w:rsidRPr="00266FBE">
          <w:rPr>
            <w:rStyle w:val="Hyperlink"/>
            <w:highlight w:val="green"/>
          </w:rPr>
          <w:t>https://musopen.org/</w:t>
        </w:r>
      </w:hyperlink>
      <w:r w:rsidR="006303F0" w:rsidRPr="00266FBE">
        <w:rPr>
          <w:highlight w:val="green"/>
        </w:rPr>
        <w:t xml:space="preserve"> </w:t>
      </w:r>
    </w:p>
    <w:p w:rsidR="006303F0" w:rsidRPr="00266FBE" w:rsidRDefault="006303F0" w:rsidP="006303F0">
      <w:pPr>
        <w:pStyle w:val="Heading1"/>
        <w:rPr>
          <w:color w:val="00B050"/>
          <w:highlight w:val="green"/>
        </w:rPr>
      </w:pPr>
      <w:bookmarkStart w:id="41" w:name="_Toc477920139"/>
      <w:bookmarkStart w:id="42" w:name="_Toc478157745"/>
      <w:bookmarkStart w:id="43" w:name="_Toc525635167"/>
      <w:r w:rsidRPr="00266FBE">
        <w:rPr>
          <w:color w:val="00B050"/>
          <w:highlight w:val="green"/>
        </w:rPr>
        <w:t>Information Sources</w:t>
      </w:r>
      <w:bookmarkEnd w:id="41"/>
      <w:bookmarkEnd w:id="42"/>
      <w:bookmarkEnd w:id="43"/>
    </w:p>
    <w:p w:rsidR="006303F0" w:rsidRPr="00266FBE" w:rsidRDefault="00987176" w:rsidP="006303F0">
      <w:pPr>
        <w:pStyle w:val="ListParagraph"/>
        <w:numPr>
          <w:ilvl w:val="0"/>
          <w:numId w:val="25"/>
        </w:numPr>
        <w:rPr>
          <w:highlight w:val="green"/>
        </w:rPr>
      </w:pPr>
      <w:hyperlink r:id="rId21" w:history="1">
        <w:r w:rsidR="006303F0" w:rsidRPr="00266FBE">
          <w:rPr>
            <w:rStyle w:val="Hyperlink"/>
            <w:highlight w:val="green"/>
          </w:rPr>
          <w:t>http://istqbexamcertification.com/what-is-rad-model-advantages-disadvantages-and-when-to-use-it/</w:t>
        </w:r>
      </w:hyperlink>
      <w:r w:rsidR="006303F0" w:rsidRPr="00266FBE">
        <w:rPr>
          <w:highlight w:val="green"/>
        </w:rPr>
        <w:t xml:space="preserve"> </w:t>
      </w:r>
    </w:p>
    <w:p w:rsidR="006303F0" w:rsidRPr="00266FBE" w:rsidRDefault="00987176" w:rsidP="006303F0">
      <w:pPr>
        <w:pStyle w:val="ListParagraph"/>
        <w:numPr>
          <w:ilvl w:val="0"/>
          <w:numId w:val="25"/>
        </w:numPr>
        <w:rPr>
          <w:highlight w:val="green"/>
        </w:rPr>
      </w:pPr>
      <w:hyperlink r:id="rId22" w:history="1">
        <w:r w:rsidR="006303F0" w:rsidRPr="00266FBE">
          <w:rPr>
            <w:rStyle w:val="Hyperlink"/>
            <w:highlight w:val="green"/>
          </w:rPr>
          <w:t>https://www.agilealliance.org/agile101/</w:t>
        </w:r>
      </w:hyperlink>
      <w:r w:rsidR="006303F0" w:rsidRPr="00266FBE">
        <w:rPr>
          <w:highlight w:val="green"/>
        </w:rPr>
        <w:t xml:space="preserve"> </w:t>
      </w:r>
    </w:p>
    <w:p w:rsidR="006303F0" w:rsidRPr="00365F1A" w:rsidRDefault="006303F0" w:rsidP="006303F0">
      <w:bookmarkStart w:id="44" w:name="_GoBack"/>
      <w:bookmarkEnd w:id="44"/>
    </w:p>
    <w:sectPr w:rsidR="006303F0" w:rsidRPr="00365F1A">
      <w:headerReference w:type="default" r:id="rId23"/>
      <w:footerReference w:type="default" r:id="rId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CC6" w:rsidRDefault="00F44CC6" w:rsidP="00C6554A">
      <w:pPr>
        <w:spacing w:before="0" w:after="0" w:line="240" w:lineRule="auto"/>
      </w:pPr>
      <w:r>
        <w:separator/>
      </w:r>
    </w:p>
  </w:endnote>
  <w:endnote w:type="continuationSeparator" w:id="0">
    <w:p w:rsidR="00F44CC6" w:rsidRDefault="00F44CC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CC6" w:rsidRDefault="00F44CC6">
    <w:pPr>
      <w:pStyle w:val="Footer"/>
    </w:pPr>
    <w:r>
      <w:t xml:space="preserve">Page </w:t>
    </w:r>
    <w:r>
      <w:fldChar w:fldCharType="begin"/>
    </w:r>
    <w:r>
      <w:instrText xml:space="preserve"> PAGE  \* Arabic  \* MERGEFORMAT </w:instrText>
    </w:r>
    <w:r>
      <w:fldChar w:fldCharType="separate"/>
    </w:r>
    <w:r w:rsidR="00987176">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CC6" w:rsidRDefault="00F44CC6" w:rsidP="00C6554A">
      <w:pPr>
        <w:spacing w:before="0" w:after="0" w:line="240" w:lineRule="auto"/>
      </w:pPr>
      <w:r>
        <w:separator/>
      </w:r>
    </w:p>
  </w:footnote>
  <w:footnote w:type="continuationSeparator" w:id="0">
    <w:p w:rsidR="00F44CC6" w:rsidRDefault="00F44CC6"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CC6" w:rsidRDefault="00F44CC6">
    <w:pPr>
      <w:pStyle w:val="Header"/>
    </w:pPr>
    <w:r>
      <w:t>Paisley Invaders 2.5</w:t>
    </w:r>
    <w:r>
      <w:ptab w:relativeTo="margin" w:alignment="center" w:leader="none"/>
    </w:r>
    <w:r>
      <w:t>Game Design Document</w:t>
    </w:r>
    <w:r>
      <w:ptab w:relativeTo="margin" w:alignment="right" w:leader="none"/>
    </w:r>
    <w:r>
      <w:t>Group 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9920E7"/>
    <w:multiLevelType w:val="hybridMultilevel"/>
    <w:tmpl w:val="0186B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FD796E"/>
    <w:multiLevelType w:val="hybridMultilevel"/>
    <w:tmpl w:val="7B24A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2744FC"/>
    <w:multiLevelType w:val="hybridMultilevel"/>
    <w:tmpl w:val="89062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A10AB2"/>
    <w:multiLevelType w:val="hybridMultilevel"/>
    <w:tmpl w:val="0DC47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F6138F"/>
    <w:multiLevelType w:val="hybridMultilevel"/>
    <w:tmpl w:val="35D0F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101B9D"/>
    <w:multiLevelType w:val="hybridMultilevel"/>
    <w:tmpl w:val="0588B6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0715B4"/>
    <w:multiLevelType w:val="hybridMultilevel"/>
    <w:tmpl w:val="24F66DB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F268BC"/>
    <w:multiLevelType w:val="hybridMultilevel"/>
    <w:tmpl w:val="7694A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9F7821"/>
    <w:multiLevelType w:val="hybridMultilevel"/>
    <w:tmpl w:val="A0206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DB00C0"/>
    <w:multiLevelType w:val="hybridMultilevel"/>
    <w:tmpl w:val="D60E72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8"/>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2"/>
  </w:num>
  <w:num w:numId="17">
    <w:abstractNumId w:val="21"/>
  </w:num>
  <w:num w:numId="18">
    <w:abstractNumId w:val="11"/>
  </w:num>
  <w:num w:numId="19">
    <w:abstractNumId w:val="20"/>
  </w:num>
  <w:num w:numId="20">
    <w:abstractNumId w:val="17"/>
  </w:num>
  <w:num w:numId="21">
    <w:abstractNumId w:val="19"/>
  </w:num>
  <w:num w:numId="22">
    <w:abstractNumId w:val="12"/>
  </w:num>
  <w:num w:numId="23">
    <w:abstractNumId w:val="14"/>
  </w:num>
  <w:num w:numId="24">
    <w:abstractNumId w:val="16"/>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A31"/>
    <w:rsid w:val="0000369B"/>
    <w:rsid w:val="00015245"/>
    <w:rsid w:val="00020391"/>
    <w:rsid w:val="000531F9"/>
    <w:rsid w:val="00066D5D"/>
    <w:rsid w:val="00073630"/>
    <w:rsid w:val="00075514"/>
    <w:rsid w:val="00090138"/>
    <w:rsid w:val="00090A0D"/>
    <w:rsid w:val="000A3A31"/>
    <w:rsid w:val="000A51F8"/>
    <w:rsid w:val="000F1E9F"/>
    <w:rsid w:val="00105A9A"/>
    <w:rsid w:val="00130210"/>
    <w:rsid w:val="0013356E"/>
    <w:rsid w:val="001450D2"/>
    <w:rsid w:val="00187463"/>
    <w:rsid w:val="00190085"/>
    <w:rsid w:val="001A02FD"/>
    <w:rsid w:val="001F1B51"/>
    <w:rsid w:val="001F6C04"/>
    <w:rsid w:val="00204741"/>
    <w:rsid w:val="0021224C"/>
    <w:rsid w:val="00222115"/>
    <w:rsid w:val="0022691A"/>
    <w:rsid w:val="002309F0"/>
    <w:rsid w:val="00237321"/>
    <w:rsid w:val="00245AF5"/>
    <w:rsid w:val="002545C6"/>
    <w:rsid w:val="002554CD"/>
    <w:rsid w:val="0025790B"/>
    <w:rsid w:val="00266FBE"/>
    <w:rsid w:val="00281D2B"/>
    <w:rsid w:val="00290127"/>
    <w:rsid w:val="00293B1C"/>
    <w:rsid w:val="00293B83"/>
    <w:rsid w:val="002A0097"/>
    <w:rsid w:val="002A163A"/>
    <w:rsid w:val="002A1BB9"/>
    <w:rsid w:val="002B1A42"/>
    <w:rsid w:val="002B4294"/>
    <w:rsid w:val="002B42EC"/>
    <w:rsid w:val="002B717A"/>
    <w:rsid w:val="002C4441"/>
    <w:rsid w:val="002D5ED4"/>
    <w:rsid w:val="00305931"/>
    <w:rsid w:val="00321097"/>
    <w:rsid w:val="00333D0D"/>
    <w:rsid w:val="00365F1A"/>
    <w:rsid w:val="003668A6"/>
    <w:rsid w:val="00373997"/>
    <w:rsid w:val="003909AC"/>
    <w:rsid w:val="003C7E85"/>
    <w:rsid w:val="003F7ABE"/>
    <w:rsid w:val="00407E53"/>
    <w:rsid w:val="00421B5E"/>
    <w:rsid w:val="004239DF"/>
    <w:rsid w:val="00444CD9"/>
    <w:rsid w:val="004703EE"/>
    <w:rsid w:val="004718A8"/>
    <w:rsid w:val="0047559B"/>
    <w:rsid w:val="00487CCB"/>
    <w:rsid w:val="004B3810"/>
    <w:rsid w:val="004B3D2E"/>
    <w:rsid w:val="004C049F"/>
    <w:rsid w:val="004C429F"/>
    <w:rsid w:val="004C6AA0"/>
    <w:rsid w:val="004D437F"/>
    <w:rsid w:val="005000E2"/>
    <w:rsid w:val="0050366F"/>
    <w:rsid w:val="005133B6"/>
    <w:rsid w:val="00524C1E"/>
    <w:rsid w:val="005347C7"/>
    <w:rsid w:val="005354B4"/>
    <w:rsid w:val="0054210A"/>
    <w:rsid w:val="00563A4B"/>
    <w:rsid w:val="00577543"/>
    <w:rsid w:val="005777BB"/>
    <w:rsid w:val="005A66FF"/>
    <w:rsid w:val="005B01AB"/>
    <w:rsid w:val="006303F0"/>
    <w:rsid w:val="0063373C"/>
    <w:rsid w:val="00642919"/>
    <w:rsid w:val="00644259"/>
    <w:rsid w:val="006538CC"/>
    <w:rsid w:val="00662F2A"/>
    <w:rsid w:val="006A3CE7"/>
    <w:rsid w:val="006C1D12"/>
    <w:rsid w:val="006C4A9E"/>
    <w:rsid w:val="006E4E5B"/>
    <w:rsid w:val="006F157D"/>
    <w:rsid w:val="00703028"/>
    <w:rsid w:val="007077DD"/>
    <w:rsid w:val="00717487"/>
    <w:rsid w:val="00737CCE"/>
    <w:rsid w:val="00743215"/>
    <w:rsid w:val="00766796"/>
    <w:rsid w:val="00770764"/>
    <w:rsid w:val="007B3F2C"/>
    <w:rsid w:val="007D4D4B"/>
    <w:rsid w:val="007D6182"/>
    <w:rsid w:val="007E0860"/>
    <w:rsid w:val="007E4DB8"/>
    <w:rsid w:val="007F4DA8"/>
    <w:rsid w:val="00805EF8"/>
    <w:rsid w:val="008111C9"/>
    <w:rsid w:val="008418BE"/>
    <w:rsid w:val="00872A71"/>
    <w:rsid w:val="00882FB8"/>
    <w:rsid w:val="00886AFC"/>
    <w:rsid w:val="008963E2"/>
    <w:rsid w:val="008A30B1"/>
    <w:rsid w:val="008D44F2"/>
    <w:rsid w:val="00902DCA"/>
    <w:rsid w:val="00927A73"/>
    <w:rsid w:val="00932450"/>
    <w:rsid w:val="00937179"/>
    <w:rsid w:val="00943377"/>
    <w:rsid w:val="00955CB3"/>
    <w:rsid w:val="00964057"/>
    <w:rsid w:val="00985E72"/>
    <w:rsid w:val="00987176"/>
    <w:rsid w:val="0099367D"/>
    <w:rsid w:val="00993B0D"/>
    <w:rsid w:val="009C78B4"/>
    <w:rsid w:val="009C7914"/>
    <w:rsid w:val="009E340E"/>
    <w:rsid w:val="009F3714"/>
    <w:rsid w:val="00A04270"/>
    <w:rsid w:val="00A10D81"/>
    <w:rsid w:val="00A13698"/>
    <w:rsid w:val="00A32E23"/>
    <w:rsid w:val="00A408B8"/>
    <w:rsid w:val="00A426E2"/>
    <w:rsid w:val="00A52966"/>
    <w:rsid w:val="00A70826"/>
    <w:rsid w:val="00A70CD1"/>
    <w:rsid w:val="00A74156"/>
    <w:rsid w:val="00A77373"/>
    <w:rsid w:val="00AA5D62"/>
    <w:rsid w:val="00AB4BAE"/>
    <w:rsid w:val="00AE0EA5"/>
    <w:rsid w:val="00B131D7"/>
    <w:rsid w:val="00B2439E"/>
    <w:rsid w:val="00B337F3"/>
    <w:rsid w:val="00B3496A"/>
    <w:rsid w:val="00B62041"/>
    <w:rsid w:val="00B656AD"/>
    <w:rsid w:val="00B948FD"/>
    <w:rsid w:val="00B94E37"/>
    <w:rsid w:val="00B952AB"/>
    <w:rsid w:val="00B978AB"/>
    <w:rsid w:val="00BB61A0"/>
    <w:rsid w:val="00BC41AF"/>
    <w:rsid w:val="00C00637"/>
    <w:rsid w:val="00C03DBE"/>
    <w:rsid w:val="00C4502E"/>
    <w:rsid w:val="00C5418E"/>
    <w:rsid w:val="00C6554A"/>
    <w:rsid w:val="00CB6FA7"/>
    <w:rsid w:val="00CC222F"/>
    <w:rsid w:val="00CE3C64"/>
    <w:rsid w:val="00D01594"/>
    <w:rsid w:val="00D04385"/>
    <w:rsid w:val="00D054B3"/>
    <w:rsid w:val="00D119C9"/>
    <w:rsid w:val="00D123A2"/>
    <w:rsid w:val="00D153B4"/>
    <w:rsid w:val="00D17598"/>
    <w:rsid w:val="00D47A93"/>
    <w:rsid w:val="00D5409F"/>
    <w:rsid w:val="00D72960"/>
    <w:rsid w:val="00DB3104"/>
    <w:rsid w:val="00DB5CBF"/>
    <w:rsid w:val="00DF0CC7"/>
    <w:rsid w:val="00DF1D8A"/>
    <w:rsid w:val="00E00857"/>
    <w:rsid w:val="00E93D7F"/>
    <w:rsid w:val="00E975D8"/>
    <w:rsid w:val="00EC7895"/>
    <w:rsid w:val="00ED7C44"/>
    <w:rsid w:val="00EE50F8"/>
    <w:rsid w:val="00F11410"/>
    <w:rsid w:val="00F13DB0"/>
    <w:rsid w:val="00F44CC6"/>
    <w:rsid w:val="00F91518"/>
    <w:rsid w:val="00F95FB3"/>
    <w:rsid w:val="00FA5105"/>
    <w:rsid w:val="00FB17AB"/>
    <w:rsid w:val="00FB47B1"/>
    <w:rsid w:val="00FC328A"/>
    <w:rsid w:val="00FD74C4"/>
    <w:rsid w:val="00FD7EB1"/>
    <w:rsid w:val="00FF2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chartTrackingRefBased/>
  <w15:docId w15:val="{DACF3F4D-6567-4729-B5BF-14340B32F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FC328A"/>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FC328A"/>
    <w:pPr>
      <w:spacing w:after="100"/>
    </w:pPr>
  </w:style>
  <w:style w:type="paragraph" w:styleId="TOC2">
    <w:name w:val="toc 2"/>
    <w:basedOn w:val="Normal"/>
    <w:next w:val="Normal"/>
    <w:autoRedefine/>
    <w:uiPriority w:val="39"/>
    <w:unhideWhenUsed/>
    <w:rsid w:val="00FC328A"/>
    <w:pPr>
      <w:spacing w:after="100"/>
      <w:ind w:left="220"/>
    </w:pPr>
  </w:style>
  <w:style w:type="paragraph" w:styleId="ListParagraph">
    <w:name w:val="List Paragraph"/>
    <w:basedOn w:val="Normal"/>
    <w:uiPriority w:val="34"/>
    <w:unhideWhenUsed/>
    <w:qFormat/>
    <w:rsid w:val="0022691A"/>
    <w:pPr>
      <w:ind w:left="720"/>
      <w:contextualSpacing/>
    </w:pPr>
  </w:style>
  <w:style w:type="table" w:styleId="TableGrid">
    <w:name w:val="Table Grid"/>
    <w:basedOn w:val="TableNormal"/>
    <w:rsid w:val="00222115"/>
    <w:pPr>
      <w:spacing w:before="0" w:after="0" w:line="240" w:lineRule="auto"/>
    </w:pPr>
    <w:rPr>
      <w:rFonts w:ascii="Times New Roman" w:eastAsia="Times New Roman" w:hAnsi="Times New Roman" w:cs="Times New Roman"/>
      <w:color w:val="auto"/>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6303F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istqbexamcertification.com/what-is-rad-model-advantages-disadvantages-and-when-to-use-it/"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musope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yperlink" Target="https://www.zapsplat.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www.agilealliance.org/agile10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00155873\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9B0C9-5411-48BF-A392-F84F9F33B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199</TotalTime>
  <Pages>19</Pages>
  <Words>3604</Words>
  <Characters>20547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 Andrew William Mcfarlane</dc:creator>
  <cp:keywords/>
  <dc:description/>
  <cp:lastModifiedBy>Information, Technology and Digital Services</cp:lastModifiedBy>
  <cp:revision>73</cp:revision>
  <dcterms:created xsi:type="dcterms:W3CDTF">2018-09-18T08:08:00Z</dcterms:created>
  <dcterms:modified xsi:type="dcterms:W3CDTF">2018-10-02T08:07:00Z</dcterms:modified>
</cp:coreProperties>
</file>